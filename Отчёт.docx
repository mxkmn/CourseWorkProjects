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615E4" w14:textId="30FC5078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  <w:r w:rsidRPr="00264630">
        <w:rPr>
          <w:rFonts w:eastAsia="Times New Roman"/>
          <w:lang w:eastAsia="ru-RU"/>
        </w:rPr>
        <w:t>Министерство науки и высшего образования Российской Федерации</w:t>
      </w:r>
    </w:p>
    <w:p w14:paraId="2612B794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  <w:r w:rsidRPr="00264630">
        <w:rPr>
          <w:rFonts w:eastAsia="Times New Roman"/>
          <w:lang w:eastAsia="ru-RU"/>
        </w:rPr>
        <w:t xml:space="preserve">Федеральное государственное бюджетное образовательное учреждение </w:t>
      </w:r>
      <w:r w:rsidRPr="00264630">
        <w:rPr>
          <w:rFonts w:eastAsia="Times New Roman"/>
          <w:lang w:eastAsia="ru-RU"/>
        </w:rPr>
        <w:br/>
        <w:t>высшего образования</w:t>
      </w:r>
    </w:p>
    <w:p w14:paraId="37196409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641F7ABE" w14:textId="77777777" w:rsidR="00911FA1" w:rsidRPr="00264630" w:rsidRDefault="00911FA1" w:rsidP="00911FA1">
      <w:pPr>
        <w:ind w:firstLine="0"/>
        <w:jc w:val="center"/>
        <w:rPr>
          <w:rFonts w:eastAsia="Times New Roman"/>
          <w:b/>
          <w:caps/>
          <w:lang w:eastAsia="ru-RU"/>
        </w:rPr>
      </w:pPr>
      <w:r w:rsidRPr="00264630">
        <w:rPr>
          <w:rFonts w:eastAsia="Times New Roman"/>
          <w:b/>
          <w:lang w:eastAsia="ru-RU"/>
        </w:rPr>
        <w:t>И</w:t>
      </w:r>
      <w:r w:rsidRPr="00264630">
        <w:rPr>
          <w:rFonts w:eastAsia="Times New Roman"/>
          <w:b/>
          <w:caps/>
          <w:lang w:eastAsia="ru-RU"/>
        </w:rPr>
        <w:t>ркутский национальный исследовательский технический университет</w:t>
      </w:r>
    </w:p>
    <w:p w14:paraId="26B4C42F" w14:textId="77777777" w:rsidR="00911FA1" w:rsidRPr="00264630" w:rsidRDefault="00911FA1" w:rsidP="00911FA1">
      <w:pPr>
        <w:ind w:firstLine="0"/>
        <w:jc w:val="center"/>
        <w:rPr>
          <w:rFonts w:eastAsia="Times New Roman"/>
          <w:b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177"/>
      </w:tblGrid>
      <w:tr w:rsidR="00911FA1" w:rsidRPr="00264630" w14:paraId="783D0DB0" w14:textId="77777777" w:rsidTr="003B6DAF">
        <w:trPr>
          <w:jc w:val="center"/>
        </w:trPr>
        <w:tc>
          <w:tcPr>
            <w:tcW w:w="7177" w:type="dxa"/>
          </w:tcPr>
          <w:p w14:paraId="7FD70DE5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b/>
                <w:lang w:eastAsia="ru-RU"/>
              </w:rPr>
            </w:pPr>
            <w:r w:rsidRPr="00264630">
              <w:rPr>
                <w:rFonts w:eastAsia="Times New Roman"/>
                <w:lang w:eastAsia="ru-RU"/>
              </w:rPr>
              <w:t>Институт информационных технологий и анализа данных</w:t>
            </w:r>
          </w:p>
        </w:tc>
      </w:tr>
      <w:tr w:rsidR="00911FA1" w:rsidRPr="00264630" w14:paraId="7CE65A4E" w14:textId="77777777" w:rsidTr="003B6DAF">
        <w:trPr>
          <w:trHeight w:val="1102"/>
          <w:jc w:val="center"/>
        </w:trPr>
        <w:tc>
          <w:tcPr>
            <w:tcW w:w="7177" w:type="dxa"/>
            <w:tcBorders>
              <w:top w:val="single" w:sz="4" w:space="0" w:color="auto"/>
            </w:tcBorders>
          </w:tcPr>
          <w:p w14:paraId="594310BF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наименование института</w:t>
            </w:r>
          </w:p>
        </w:tc>
      </w:tr>
    </w:tbl>
    <w:p w14:paraId="2C236A42" w14:textId="77777777" w:rsidR="00911FA1" w:rsidRPr="00264630" w:rsidRDefault="00911FA1" w:rsidP="00911FA1">
      <w:pPr>
        <w:ind w:left="5103" w:firstLine="0"/>
        <w:rPr>
          <w:rFonts w:eastAsia="Times New Roman"/>
          <w:lang w:eastAsia="ru-RU"/>
        </w:rPr>
      </w:pPr>
    </w:p>
    <w:p w14:paraId="65B02CA2" w14:textId="77777777" w:rsidR="00911FA1" w:rsidRPr="00264630" w:rsidRDefault="00911FA1" w:rsidP="00911FA1">
      <w:pPr>
        <w:ind w:left="5103" w:firstLine="0"/>
        <w:rPr>
          <w:rFonts w:eastAsia="Times New Roman"/>
          <w:lang w:eastAsia="ru-RU"/>
        </w:rPr>
      </w:pPr>
      <w:r w:rsidRPr="00264630">
        <w:rPr>
          <w:rFonts w:eastAsia="Times New Roman"/>
          <w:lang w:eastAsia="ru-RU"/>
        </w:rPr>
        <w:t>Допускаю к защите</w:t>
      </w:r>
    </w:p>
    <w:tbl>
      <w:tblPr>
        <w:tblW w:w="0" w:type="auto"/>
        <w:tblInd w:w="5103" w:type="dxa"/>
        <w:tblLook w:val="04A0" w:firstRow="1" w:lastRow="0" w:firstColumn="1" w:lastColumn="0" w:noHBand="0" w:noVBand="1"/>
      </w:tblPr>
      <w:tblGrid>
        <w:gridCol w:w="1985"/>
        <w:gridCol w:w="1983"/>
      </w:tblGrid>
      <w:tr w:rsidR="00911FA1" w:rsidRPr="00264630" w14:paraId="1D6C8EC7" w14:textId="77777777" w:rsidTr="003B6DAF">
        <w:trPr>
          <w:trHeight w:val="469"/>
        </w:trPr>
        <w:tc>
          <w:tcPr>
            <w:tcW w:w="1985" w:type="dxa"/>
            <w:vAlign w:val="bottom"/>
          </w:tcPr>
          <w:p w14:paraId="32AD27B5" w14:textId="77777777" w:rsidR="00911FA1" w:rsidRPr="00264630" w:rsidRDefault="00911FA1" w:rsidP="003B6DAF">
            <w:pPr>
              <w:ind w:firstLine="0"/>
              <w:rPr>
                <w:rFonts w:eastAsia="Times New Roman"/>
                <w:lang w:eastAsia="ru-RU"/>
              </w:rPr>
            </w:pPr>
            <w:r w:rsidRPr="00264630">
              <w:rPr>
                <w:rFonts w:eastAsia="Times New Roman"/>
                <w:lang w:eastAsia="ru-RU"/>
              </w:rPr>
              <w:t>Руководитель</w:t>
            </w:r>
          </w:p>
        </w:tc>
        <w:tc>
          <w:tcPr>
            <w:tcW w:w="1983" w:type="dxa"/>
            <w:tcBorders>
              <w:bottom w:val="single" w:sz="4" w:space="0" w:color="auto"/>
            </w:tcBorders>
            <w:vAlign w:val="bottom"/>
          </w:tcPr>
          <w:p w14:paraId="37D910F6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</w:tr>
      <w:tr w:rsidR="00911FA1" w:rsidRPr="00264630" w14:paraId="6CB7EC1D" w14:textId="77777777" w:rsidTr="003B6DAF">
        <w:trPr>
          <w:trHeight w:val="244"/>
        </w:trPr>
        <w:tc>
          <w:tcPr>
            <w:tcW w:w="1985" w:type="dxa"/>
          </w:tcPr>
          <w:p w14:paraId="68AE20DD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7B2F9D71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подпись</w:t>
            </w:r>
          </w:p>
        </w:tc>
      </w:tr>
      <w:tr w:rsidR="00911FA1" w:rsidRPr="00AB35E3" w14:paraId="314965C9" w14:textId="77777777" w:rsidTr="003B6DAF">
        <w:trPr>
          <w:trHeight w:val="80"/>
        </w:trPr>
        <w:tc>
          <w:tcPr>
            <w:tcW w:w="1985" w:type="dxa"/>
          </w:tcPr>
          <w:p w14:paraId="66E9FC4F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  <w:vAlign w:val="bottom"/>
          </w:tcPr>
          <w:p w14:paraId="39815291" w14:textId="2D7FC0CD" w:rsidR="00911FA1" w:rsidRPr="00AB35E3" w:rsidRDefault="008A5AE2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М.Д. Ярков</w:t>
            </w:r>
          </w:p>
        </w:tc>
      </w:tr>
      <w:tr w:rsidR="00911FA1" w:rsidRPr="00264630" w14:paraId="752997D8" w14:textId="77777777" w:rsidTr="003B6DAF">
        <w:trPr>
          <w:trHeight w:val="240"/>
        </w:trPr>
        <w:tc>
          <w:tcPr>
            <w:tcW w:w="1985" w:type="dxa"/>
          </w:tcPr>
          <w:p w14:paraId="67D29314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146155E9" w14:textId="77777777" w:rsidR="00911FA1" w:rsidRPr="00AB35E3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 w:rsidRPr="00AB35E3">
              <w:rPr>
                <w:rFonts w:eastAsia="Times New Roman"/>
                <w:vertAlign w:val="superscript"/>
                <w:lang w:eastAsia="ru-RU"/>
              </w:rPr>
              <w:t>И.О. Фамилия</w:t>
            </w:r>
          </w:p>
        </w:tc>
      </w:tr>
    </w:tbl>
    <w:p w14:paraId="57B32F41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1028BF23" w14:textId="2DDE6E07" w:rsidR="00911FA1" w:rsidRPr="00B10BE6" w:rsidRDefault="0033608B" w:rsidP="00911FA1">
      <w:pPr>
        <w:tabs>
          <w:tab w:val="left" w:pos="4111"/>
        </w:tabs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Разработка с</w:t>
      </w:r>
      <w:r w:rsidR="008A5AE2">
        <w:rPr>
          <w:rFonts w:eastAsia="Times New Roman"/>
          <w:lang w:eastAsia="ru-RU"/>
        </w:rPr>
        <w:t>л</w:t>
      </w:r>
      <w:r w:rsidR="008A5AE2" w:rsidRPr="008A5AE2">
        <w:rPr>
          <w:rFonts w:eastAsia="Times New Roman"/>
          <w:lang w:eastAsia="ru-RU"/>
        </w:rPr>
        <w:t>ужб</w:t>
      </w:r>
      <w:r>
        <w:rPr>
          <w:rFonts w:eastAsia="Times New Roman"/>
          <w:lang w:eastAsia="ru-RU"/>
        </w:rPr>
        <w:t>ы</w:t>
      </w:r>
      <w:r w:rsidR="008A5AE2" w:rsidRPr="008A5AE2">
        <w:rPr>
          <w:rFonts w:eastAsia="Times New Roman"/>
          <w:lang w:eastAsia="ru-RU"/>
        </w:rPr>
        <w:t xml:space="preserve"> для добавления расписания в календарь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911FA1" w:rsidRPr="00264630" w14:paraId="60102FC6" w14:textId="77777777" w:rsidTr="003B6DAF">
        <w:trPr>
          <w:jc w:val="center"/>
        </w:trPr>
        <w:tc>
          <w:tcPr>
            <w:tcW w:w="9072" w:type="dxa"/>
            <w:tcBorders>
              <w:top w:val="single" w:sz="4" w:space="0" w:color="auto"/>
            </w:tcBorders>
          </w:tcPr>
          <w:p w14:paraId="0639521F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sz w:val="32"/>
                <w:szCs w:val="32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sz w:val="32"/>
                <w:szCs w:val="32"/>
                <w:vertAlign w:val="superscript"/>
                <w:lang w:eastAsia="ru-RU"/>
              </w:rPr>
              <w:t>наименование темы</w:t>
            </w:r>
          </w:p>
        </w:tc>
      </w:tr>
    </w:tbl>
    <w:p w14:paraId="6805A7D4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3C04553F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0D471494" w14:textId="77777777" w:rsidR="00911FA1" w:rsidRPr="00264630" w:rsidRDefault="00911FA1" w:rsidP="00911FA1">
      <w:pPr>
        <w:ind w:firstLine="0"/>
        <w:jc w:val="center"/>
        <w:rPr>
          <w:rFonts w:eastAsia="Times New Roman"/>
          <w:caps/>
          <w:lang w:eastAsia="ru-RU"/>
        </w:rPr>
      </w:pPr>
      <w:r w:rsidRPr="00264630">
        <w:rPr>
          <w:rFonts w:eastAsia="Times New Roman"/>
          <w:lang w:eastAsia="ru-RU"/>
        </w:rPr>
        <w:t>ПОЯСНИТЕЛЬНАЯ ЗАПИСКА</w:t>
      </w:r>
    </w:p>
    <w:p w14:paraId="7AED1833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  <w:r w:rsidRPr="00264630">
        <w:rPr>
          <w:rFonts w:eastAsia="Times New Roman"/>
          <w:lang w:eastAsia="ru-RU"/>
        </w:rPr>
        <w:t xml:space="preserve">к </w:t>
      </w:r>
      <w:r>
        <w:rPr>
          <w:rFonts w:eastAsia="Times New Roman"/>
          <w:lang w:eastAsia="ru-RU"/>
        </w:rPr>
        <w:t>курсовому проекту</w:t>
      </w:r>
      <w:r w:rsidRPr="00264630">
        <w:rPr>
          <w:rFonts w:eastAsia="Times New Roman"/>
          <w:lang w:eastAsia="ru-RU"/>
        </w:rPr>
        <w:t xml:space="preserve"> по дисциплине</w:t>
      </w:r>
    </w:p>
    <w:p w14:paraId="74C663B2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tbl>
      <w:tblPr>
        <w:tblW w:w="6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29"/>
      </w:tblGrid>
      <w:tr w:rsidR="00911FA1" w:rsidRPr="00264630" w14:paraId="5E22E29A" w14:textId="77777777" w:rsidTr="003B6DAF">
        <w:trPr>
          <w:jc w:val="center"/>
        </w:trPr>
        <w:tc>
          <w:tcPr>
            <w:tcW w:w="6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B9793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Объектно-ориентированное программирование</w:t>
            </w:r>
          </w:p>
        </w:tc>
      </w:tr>
    </w:tbl>
    <w:p w14:paraId="7B5C260D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tbl>
      <w:tblPr>
        <w:tblW w:w="0" w:type="auto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911FA1" w:rsidRPr="00264630" w14:paraId="65EC2AAA" w14:textId="77777777" w:rsidTr="003B6DAF">
        <w:tc>
          <w:tcPr>
            <w:tcW w:w="2835" w:type="dxa"/>
            <w:tcBorders>
              <w:bottom w:val="single" w:sz="4" w:space="0" w:color="auto"/>
            </w:tcBorders>
            <w:shd w:val="clear" w:color="auto" w:fill="auto"/>
          </w:tcPr>
          <w:p w14:paraId="192CC772" w14:textId="4C432BFB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t>1.0</w:t>
            </w:r>
            <w:r w:rsidR="0033608B">
              <w:t>2</w:t>
            </w:r>
            <w:r w:rsidR="00011307">
              <w:rPr>
                <w:lang w:val="en-US"/>
              </w:rPr>
              <w:t>3.</w:t>
            </w:r>
            <w:r>
              <w:t>00.00 - ПЗ</w:t>
            </w:r>
          </w:p>
        </w:tc>
      </w:tr>
      <w:tr w:rsidR="00911FA1" w:rsidRPr="00264630" w14:paraId="65993DA6" w14:textId="77777777" w:rsidTr="003B6DAF">
        <w:tc>
          <w:tcPr>
            <w:tcW w:w="2835" w:type="dxa"/>
            <w:tcBorders>
              <w:top w:val="single" w:sz="4" w:space="0" w:color="auto"/>
            </w:tcBorders>
            <w:shd w:val="clear" w:color="auto" w:fill="auto"/>
          </w:tcPr>
          <w:p w14:paraId="302DBC30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обозначение документа</w:t>
            </w:r>
          </w:p>
        </w:tc>
      </w:tr>
    </w:tbl>
    <w:p w14:paraId="42DEFCB2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7F910802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tbl>
      <w:tblPr>
        <w:tblW w:w="9639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55"/>
        <w:gridCol w:w="11"/>
        <w:gridCol w:w="2371"/>
      </w:tblGrid>
      <w:tr w:rsidR="00911FA1" w:rsidRPr="00264630" w14:paraId="097F5714" w14:textId="77777777" w:rsidTr="003B6DAF">
        <w:trPr>
          <w:jc w:val="center"/>
        </w:trPr>
        <w:tc>
          <w:tcPr>
            <w:tcW w:w="2552" w:type="dxa"/>
            <w:vAlign w:val="bottom"/>
          </w:tcPr>
          <w:p w14:paraId="79ED42A3" w14:textId="77777777" w:rsidR="00911FA1" w:rsidRPr="00264630" w:rsidRDefault="00911FA1" w:rsidP="003B6DAF">
            <w:pPr>
              <w:ind w:firstLine="0"/>
              <w:rPr>
                <w:rFonts w:eastAsia="Times New Roman"/>
                <w:lang w:eastAsia="ru-RU"/>
              </w:rPr>
            </w:pPr>
            <w:r w:rsidRPr="00264630">
              <w:rPr>
                <w:rFonts w:eastAsia="Times New Roman"/>
                <w:lang w:eastAsia="ru-RU"/>
              </w:rPr>
              <w:t xml:space="preserve">Выполнил студент </w:t>
            </w:r>
          </w:p>
        </w:tc>
        <w:tc>
          <w:tcPr>
            <w:tcW w:w="250" w:type="dxa"/>
            <w:vAlign w:val="center"/>
          </w:tcPr>
          <w:p w14:paraId="1E22689E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2914438D" w14:textId="090A9052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 w:rsidRPr="008A5AE2">
              <w:rPr>
                <w:rFonts w:eastAsia="Times New Roman"/>
                <w:lang w:eastAsia="ru-RU"/>
              </w:rPr>
              <w:t>ИСТб</w:t>
            </w:r>
            <w:r w:rsidR="008A5AE2">
              <w:rPr>
                <w:rFonts w:eastAsia="Times New Roman"/>
                <w:lang w:eastAsia="ru-RU"/>
              </w:rPr>
              <w:t>-20-3</w:t>
            </w:r>
          </w:p>
        </w:tc>
        <w:tc>
          <w:tcPr>
            <w:tcW w:w="236" w:type="dxa"/>
            <w:vAlign w:val="bottom"/>
          </w:tcPr>
          <w:p w14:paraId="09703D03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31E145D3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66" w:type="dxa"/>
            <w:gridSpan w:val="2"/>
            <w:vAlign w:val="bottom"/>
          </w:tcPr>
          <w:p w14:paraId="2A409029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09E74CF0" w14:textId="75A62B1E" w:rsidR="00911FA1" w:rsidRPr="00264630" w:rsidRDefault="008A5AE2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М.Д. Ярков</w:t>
            </w:r>
          </w:p>
        </w:tc>
      </w:tr>
      <w:tr w:rsidR="00911FA1" w:rsidRPr="00264630" w14:paraId="4FE0DB8B" w14:textId="77777777" w:rsidTr="003B6DAF">
        <w:trPr>
          <w:jc w:val="center"/>
        </w:trPr>
        <w:tc>
          <w:tcPr>
            <w:tcW w:w="2552" w:type="dxa"/>
          </w:tcPr>
          <w:p w14:paraId="753C3D1B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14:paraId="23012068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7D450953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шифр</w:t>
            </w:r>
          </w:p>
        </w:tc>
        <w:tc>
          <w:tcPr>
            <w:tcW w:w="236" w:type="dxa"/>
          </w:tcPr>
          <w:p w14:paraId="5C83A34C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11C750C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  <w:gridSpan w:val="2"/>
          </w:tcPr>
          <w:p w14:paraId="7BC33069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0A25314C" w14:textId="77777777" w:rsidR="00911FA1" w:rsidRPr="00AB35E3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AB35E3">
              <w:rPr>
                <w:rFonts w:eastAsia="Times New Roman"/>
                <w:vertAlign w:val="superscript"/>
                <w:lang w:eastAsia="ru-RU"/>
              </w:rPr>
              <w:t>И.О. Фамилия</w:t>
            </w:r>
          </w:p>
        </w:tc>
      </w:tr>
      <w:tr w:rsidR="00911FA1" w:rsidRPr="00264630" w14:paraId="4D474041" w14:textId="77777777" w:rsidTr="003B6DAF">
        <w:trPr>
          <w:jc w:val="center"/>
        </w:trPr>
        <w:tc>
          <w:tcPr>
            <w:tcW w:w="2552" w:type="dxa"/>
            <w:vAlign w:val="bottom"/>
          </w:tcPr>
          <w:p w14:paraId="00534069" w14:textId="77777777" w:rsidR="00911FA1" w:rsidRPr="00264630" w:rsidRDefault="00911FA1" w:rsidP="003B6DAF">
            <w:pPr>
              <w:ind w:firstLine="0"/>
              <w:rPr>
                <w:rFonts w:eastAsia="Times New Roman"/>
                <w:lang w:eastAsia="ru-RU"/>
              </w:rPr>
            </w:pPr>
            <w:proofErr w:type="spellStart"/>
            <w:r w:rsidRPr="00264630">
              <w:rPr>
                <w:rFonts w:eastAsia="Times New Roman"/>
                <w:lang w:eastAsia="ru-RU"/>
              </w:rPr>
              <w:t>Нормоконтроль</w:t>
            </w:r>
            <w:proofErr w:type="spellEnd"/>
          </w:p>
        </w:tc>
        <w:tc>
          <w:tcPr>
            <w:tcW w:w="250" w:type="dxa"/>
            <w:vAlign w:val="center"/>
          </w:tcPr>
          <w:p w14:paraId="14DAB89D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1838" w:type="dxa"/>
            <w:vAlign w:val="bottom"/>
          </w:tcPr>
          <w:p w14:paraId="25E928EB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36" w:type="dxa"/>
            <w:vAlign w:val="bottom"/>
          </w:tcPr>
          <w:p w14:paraId="7CD384F5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59A0A942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66" w:type="dxa"/>
            <w:gridSpan w:val="2"/>
            <w:vAlign w:val="bottom"/>
          </w:tcPr>
          <w:p w14:paraId="038A255E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14:paraId="65C83933" w14:textId="003DE01B" w:rsidR="00911FA1" w:rsidRPr="00264630" w:rsidRDefault="008A5AE2" w:rsidP="003B6DAF">
            <w:pPr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Т.В. Маланова</w:t>
            </w:r>
          </w:p>
        </w:tc>
      </w:tr>
      <w:tr w:rsidR="00911FA1" w:rsidRPr="00264630" w14:paraId="3A8E17F9" w14:textId="77777777" w:rsidTr="003B6DAF">
        <w:trPr>
          <w:trHeight w:val="458"/>
          <w:jc w:val="center"/>
        </w:trPr>
        <w:tc>
          <w:tcPr>
            <w:tcW w:w="2552" w:type="dxa"/>
          </w:tcPr>
          <w:p w14:paraId="4178D894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50" w:type="dxa"/>
            <w:vAlign w:val="center"/>
          </w:tcPr>
          <w:p w14:paraId="54196CDF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1838" w:type="dxa"/>
          </w:tcPr>
          <w:p w14:paraId="6E728F4F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36" w:type="dxa"/>
          </w:tcPr>
          <w:p w14:paraId="3BF0C3E8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1E987F03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264630">
              <w:rPr>
                <w:rFonts w:eastAsia="Times New Roman"/>
                <w:vertAlign w:val="superscript"/>
                <w:lang w:eastAsia="ru-RU"/>
              </w:rPr>
              <w:t>подпись</w:t>
            </w:r>
          </w:p>
        </w:tc>
        <w:tc>
          <w:tcPr>
            <w:tcW w:w="266" w:type="dxa"/>
            <w:gridSpan w:val="2"/>
          </w:tcPr>
          <w:p w14:paraId="5B4D66DC" w14:textId="77777777" w:rsidR="00911FA1" w:rsidRPr="00264630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</w:p>
        </w:tc>
        <w:tc>
          <w:tcPr>
            <w:tcW w:w="2371" w:type="dxa"/>
            <w:tcBorders>
              <w:top w:val="single" w:sz="4" w:space="0" w:color="auto"/>
            </w:tcBorders>
          </w:tcPr>
          <w:p w14:paraId="436FFEC8" w14:textId="77777777" w:rsidR="00911FA1" w:rsidRPr="00AB35E3" w:rsidRDefault="00911FA1" w:rsidP="003B6DAF">
            <w:pPr>
              <w:ind w:firstLine="0"/>
              <w:jc w:val="center"/>
              <w:rPr>
                <w:rFonts w:eastAsia="Times New Roman"/>
                <w:vertAlign w:val="superscript"/>
                <w:lang w:eastAsia="ru-RU"/>
              </w:rPr>
            </w:pPr>
            <w:r w:rsidRPr="00AB35E3">
              <w:rPr>
                <w:rFonts w:eastAsia="Times New Roman"/>
                <w:vertAlign w:val="superscript"/>
                <w:lang w:eastAsia="ru-RU"/>
              </w:rPr>
              <w:t>И.О. Фамилия</w:t>
            </w:r>
          </w:p>
        </w:tc>
      </w:tr>
      <w:tr w:rsidR="00911FA1" w:rsidRPr="00264630" w14:paraId="2331439E" w14:textId="77777777" w:rsidTr="003B6DAF">
        <w:trPr>
          <w:jc w:val="center"/>
        </w:trPr>
        <w:tc>
          <w:tcPr>
            <w:tcW w:w="4876" w:type="dxa"/>
            <w:gridSpan w:val="4"/>
            <w:vAlign w:val="bottom"/>
          </w:tcPr>
          <w:p w14:paraId="783A72B6" w14:textId="77777777" w:rsidR="00911FA1" w:rsidRPr="00264630" w:rsidRDefault="00911FA1" w:rsidP="003B6DAF">
            <w:pPr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Курсовой проект</w:t>
            </w:r>
            <w:r w:rsidRPr="00264630">
              <w:rPr>
                <w:rFonts w:eastAsia="Times New Roman"/>
                <w:lang w:eastAsia="ru-RU"/>
              </w:rPr>
              <w:t xml:space="preserve"> защищен с оценкой</w:t>
            </w:r>
          </w:p>
        </w:tc>
        <w:tc>
          <w:tcPr>
            <w:tcW w:w="2381" w:type="dxa"/>
            <w:gridSpan w:val="2"/>
            <w:tcBorders>
              <w:bottom w:val="single" w:sz="4" w:space="0" w:color="auto"/>
            </w:tcBorders>
            <w:vAlign w:val="bottom"/>
          </w:tcPr>
          <w:p w14:paraId="754FA65A" w14:textId="77777777" w:rsidR="00911FA1" w:rsidRPr="00264630" w:rsidRDefault="00911FA1" w:rsidP="003B6DAF">
            <w:pPr>
              <w:tabs>
                <w:tab w:val="left" w:pos="157"/>
              </w:tabs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382" w:type="dxa"/>
            <w:gridSpan w:val="2"/>
            <w:vAlign w:val="bottom"/>
          </w:tcPr>
          <w:p w14:paraId="0BADBCD1" w14:textId="77777777" w:rsidR="00911FA1" w:rsidRPr="00264630" w:rsidRDefault="00911FA1" w:rsidP="003B6DAF">
            <w:pPr>
              <w:tabs>
                <w:tab w:val="left" w:pos="157"/>
              </w:tabs>
              <w:ind w:firstLine="0"/>
              <w:rPr>
                <w:rFonts w:eastAsia="Times New Roman"/>
                <w:lang w:eastAsia="ru-RU"/>
              </w:rPr>
            </w:pPr>
          </w:p>
        </w:tc>
      </w:tr>
    </w:tbl>
    <w:p w14:paraId="33FBC5E3" w14:textId="77777777" w:rsidR="00911FA1" w:rsidRPr="00264630" w:rsidRDefault="00911FA1" w:rsidP="00911FA1">
      <w:pPr>
        <w:ind w:firstLine="0"/>
        <w:jc w:val="center"/>
        <w:rPr>
          <w:rFonts w:eastAsia="Times New Roman"/>
          <w:lang w:eastAsia="ru-RU"/>
        </w:rPr>
      </w:pPr>
    </w:p>
    <w:p w14:paraId="5CE365DD" w14:textId="77777777" w:rsidR="00911FA1" w:rsidRPr="009F794B" w:rsidRDefault="00911FA1" w:rsidP="00911FA1">
      <w:pPr>
        <w:suppressAutoHyphens/>
        <w:spacing w:before="960"/>
        <w:ind w:firstLine="0"/>
        <w:jc w:val="center"/>
        <w:rPr>
          <w:rFonts w:eastAsia="SimSun"/>
          <w:kern w:val="1"/>
          <w:lang w:eastAsia="ar-SA"/>
        </w:rPr>
      </w:pPr>
      <w:r w:rsidRPr="00264630">
        <w:rPr>
          <w:rFonts w:eastAsia="Times New Roman"/>
          <w:lang w:eastAsia="ru-RU"/>
        </w:rPr>
        <w:t>Иркутск 202</w:t>
      </w:r>
      <w:r>
        <w:rPr>
          <w:rFonts w:eastAsia="Times New Roman"/>
          <w:lang w:eastAsia="ru-RU"/>
        </w:rPr>
        <w:t>2</w:t>
      </w:r>
      <w:r w:rsidRPr="00264630">
        <w:rPr>
          <w:rFonts w:eastAsia="Times New Roman"/>
          <w:lang w:eastAsia="ru-RU"/>
        </w:rPr>
        <w:t> г.</w:t>
      </w:r>
      <w:r w:rsidRPr="009F794B">
        <w:rPr>
          <w:rFonts w:eastAsia="SimSun"/>
          <w:kern w:val="1"/>
          <w:lang w:eastAsia="ar-SA"/>
        </w:rPr>
        <w:br w:type="page"/>
      </w:r>
    </w:p>
    <w:p w14:paraId="1AC7A54E" w14:textId="5DCF98EA" w:rsidR="00911FA1" w:rsidRPr="009F794B" w:rsidRDefault="00911FA1" w:rsidP="00911FA1">
      <w:pPr>
        <w:autoSpaceDE w:val="0"/>
        <w:autoSpaceDN w:val="0"/>
        <w:adjustRightInd w:val="0"/>
        <w:spacing w:after="240"/>
        <w:ind w:firstLine="0"/>
        <w:jc w:val="center"/>
        <w:rPr>
          <w:rFonts w:eastAsia="Times New Roman"/>
          <w:b/>
          <w:color w:val="000000"/>
          <w:lang w:eastAsia="ru-RU"/>
        </w:rPr>
      </w:pPr>
      <w:r w:rsidRPr="009F794B">
        <w:rPr>
          <w:rFonts w:eastAsia="Times New Roman"/>
          <w:b/>
          <w:color w:val="000000"/>
          <w:lang w:eastAsia="ru-RU"/>
        </w:rPr>
        <w:lastRenderedPageBreak/>
        <w:t>Министерство науки и высшего образования Российской Федерации</w:t>
      </w:r>
    </w:p>
    <w:p w14:paraId="781D68E4" w14:textId="77777777" w:rsidR="00911FA1" w:rsidRPr="009F794B" w:rsidRDefault="00911FA1" w:rsidP="00911FA1">
      <w:pPr>
        <w:autoSpaceDE w:val="0"/>
        <w:autoSpaceDN w:val="0"/>
        <w:adjustRightInd w:val="0"/>
        <w:spacing w:after="240"/>
        <w:ind w:firstLine="0"/>
        <w:jc w:val="center"/>
        <w:rPr>
          <w:rFonts w:eastAsia="Times New Roman"/>
          <w:b/>
          <w:color w:val="000000"/>
          <w:lang w:eastAsia="ru-RU"/>
        </w:rPr>
      </w:pPr>
      <w:r w:rsidRPr="009F794B">
        <w:rPr>
          <w:rFonts w:eastAsia="Times New Roman"/>
          <w:b/>
          <w:color w:val="000000"/>
          <w:lang w:eastAsia="ru-RU"/>
        </w:rPr>
        <w:t>Федеральное государственное бюджетное образовательное учреждение</w:t>
      </w:r>
    </w:p>
    <w:p w14:paraId="1B4DDE94" w14:textId="77777777" w:rsidR="00911FA1" w:rsidRPr="009F794B" w:rsidRDefault="00911FA1" w:rsidP="00911FA1">
      <w:pPr>
        <w:autoSpaceDE w:val="0"/>
        <w:autoSpaceDN w:val="0"/>
        <w:adjustRightInd w:val="0"/>
        <w:spacing w:after="240"/>
        <w:ind w:firstLine="0"/>
        <w:jc w:val="center"/>
        <w:rPr>
          <w:rFonts w:eastAsia="Times New Roman"/>
          <w:b/>
          <w:color w:val="000000"/>
          <w:lang w:eastAsia="ru-RU"/>
        </w:rPr>
      </w:pPr>
      <w:r w:rsidRPr="009F794B">
        <w:rPr>
          <w:rFonts w:eastAsia="Times New Roman"/>
          <w:b/>
          <w:color w:val="000000"/>
          <w:lang w:eastAsia="ru-RU"/>
        </w:rPr>
        <w:t>высшего образования</w:t>
      </w:r>
    </w:p>
    <w:p w14:paraId="15608F09" w14:textId="77777777" w:rsidR="00911FA1" w:rsidRPr="009F794B" w:rsidRDefault="00911FA1" w:rsidP="00911FA1">
      <w:pPr>
        <w:autoSpaceDE w:val="0"/>
        <w:autoSpaceDN w:val="0"/>
        <w:adjustRightInd w:val="0"/>
        <w:spacing w:after="840"/>
        <w:ind w:firstLine="0"/>
        <w:jc w:val="center"/>
        <w:rPr>
          <w:rFonts w:eastAsia="Times New Roman"/>
          <w:b/>
          <w:color w:val="000000"/>
          <w:lang w:eastAsia="ru-RU"/>
        </w:rPr>
      </w:pPr>
      <w:r w:rsidRPr="009F794B">
        <w:rPr>
          <w:rFonts w:eastAsia="Times New Roman"/>
          <w:b/>
          <w:color w:val="000000"/>
          <w:lang w:eastAsia="ru-RU"/>
        </w:rPr>
        <w:t>ИРКУТСКИЙ НАЦИОНАЛЬНЫЙ ИССЛЕДОВАТЕЛЬСКИЙ ТЕХНИЧЕСКИЙ УНИВЕРСИТЕТ</w:t>
      </w:r>
    </w:p>
    <w:p w14:paraId="345C19BF" w14:textId="77777777" w:rsidR="00911FA1" w:rsidRPr="009F794B" w:rsidRDefault="00911FA1" w:rsidP="00911FA1">
      <w:pPr>
        <w:autoSpaceDE w:val="0"/>
        <w:autoSpaceDN w:val="0"/>
        <w:adjustRightInd w:val="0"/>
        <w:spacing w:after="120"/>
        <w:ind w:firstLine="0"/>
        <w:jc w:val="center"/>
        <w:rPr>
          <w:rFonts w:eastAsia="Times New Roman"/>
          <w:b/>
          <w:lang w:eastAsia="ru-RU"/>
        </w:rPr>
      </w:pPr>
      <w:r w:rsidRPr="009F794B">
        <w:rPr>
          <w:rFonts w:eastAsia="Times New Roman"/>
          <w:b/>
          <w:lang w:eastAsia="ru-RU"/>
        </w:rPr>
        <w:t>ЗАДАНИЕ</w:t>
      </w:r>
    </w:p>
    <w:p w14:paraId="4C54872F" w14:textId="77777777" w:rsidR="00911FA1" w:rsidRPr="009F794B" w:rsidRDefault="00911FA1" w:rsidP="00911FA1">
      <w:pPr>
        <w:autoSpaceDE w:val="0"/>
        <w:autoSpaceDN w:val="0"/>
        <w:adjustRightInd w:val="0"/>
        <w:spacing w:after="120"/>
        <w:ind w:firstLine="0"/>
        <w:jc w:val="center"/>
        <w:rPr>
          <w:rFonts w:eastAsia="Times New Roman"/>
          <w:b/>
          <w:lang w:eastAsia="ru-RU"/>
        </w:rPr>
      </w:pPr>
      <w:r w:rsidRPr="009F794B">
        <w:rPr>
          <w:rFonts w:eastAsia="Times New Roman"/>
          <w:b/>
          <w:lang w:eastAsia="ru-RU"/>
        </w:rPr>
        <w:t xml:space="preserve">НА </w:t>
      </w:r>
      <w:r>
        <w:rPr>
          <w:rFonts w:eastAsia="Times New Roman"/>
          <w:b/>
          <w:lang w:eastAsia="ru-RU"/>
        </w:rPr>
        <w:t>КУРСОВОЙ ПРОЕКТ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984"/>
        <w:gridCol w:w="711"/>
        <w:gridCol w:w="6556"/>
        <w:gridCol w:w="387"/>
      </w:tblGrid>
      <w:tr w:rsidR="00911FA1" w:rsidRPr="009F794B" w14:paraId="1EB9DFAD" w14:textId="77777777" w:rsidTr="003B6DAF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14:paraId="61D2E4E6" w14:textId="77777777" w:rsidR="00911FA1" w:rsidRPr="009F794B" w:rsidRDefault="00911FA1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9F794B">
              <w:rPr>
                <w:rFonts w:eastAsia="Times New Roman"/>
                <w:bCs/>
                <w:color w:val="000000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14:paraId="72A428B0" w14:textId="77777777" w:rsidR="00911FA1" w:rsidRPr="009F794B" w:rsidRDefault="00911FA1" w:rsidP="003B6DAF">
            <w:pPr>
              <w:tabs>
                <w:tab w:val="left" w:pos="2052"/>
              </w:tabs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Объектно-ориентированное программирование</w:t>
            </w:r>
          </w:p>
        </w:tc>
      </w:tr>
      <w:tr w:rsidR="00911FA1" w:rsidRPr="009F794B" w14:paraId="1AB4512D" w14:textId="77777777" w:rsidTr="003B6DAF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14:paraId="5BC6AD83" w14:textId="77777777" w:rsidR="00911FA1" w:rsidRPr="009F794B" w:rsidRDefault="00911FA1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9F794B">
              <w:rPr>
                <w:rFonts w:eastAsia="Times New Roman"/>
                <w:bCs/>
                <w:color w:val="000000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FB673C" w14:textId="7A087683" w:rsidR="00911FA1" w:rsidRPr="009F794B" w:rsidRDefault="005F237F" w:rsidP="003B6DAF">
            <w:pPr>
              <w:autoSpaceDE w:val="0"/>
              <w:autoSpaceDN w:val="0"/>
              <w:adjustRightInd w:val="0"/>
              <w:spacing w:before="120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Яркову М.Д.</w:t>
            </w:r>
          </w:p>
        </w:tc>
      </w:tr>
      <w:tr w:rsidR="00911FA1" w:rsidRPr="009F794B" w14:paraId="2E361203" w14:textId="77777777" w:rsidTr="003B6DAF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14:paraId="129ADFE0" w14:textId="77777777" w:rsidR="00911FA1" w:rsidRPr="009F794B" w:rsidRDefault="00911FA1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14:paraId="5A8B5483" w14:textId="77777777" w:rsidR="00911FA1" w:rsidRPr="00AB35E3" w:rsidRDefault="00911FA1" w:rsidP="003B6DAF">
            <w:pPr>
              <w:autoSpaceDE w:val="0"/>
              <w:autoSpaceDN w:val="0"/>
              <w:adjustRightInd w:val="0"/>
              <w:spacing w:after="120"/>
              <w:ind w:firstLine="0"/>
              <w:jc w:val="center"/>
              <w:rPr>
                <w:rFonts w:eastAsia="Times New Roman"/>
                <w:color w:val="000000"/>
                <w:vertAlign w:val="superscript"/>
                <w:lang w:eastAsia="ru-RU"/>
              </w:rPr>
            </w:pPr>
            <w:r w:rsidRPr="00AB35E3">
              <w:rPr>
                <w:rFonts w:eastAsia="Times New Roman"/>
                <w:color w:val="000000"/>
                <w:vertAlign w:val="superscript"/>
                <w:lang w:eastAsia="ru-RU"/>
              </w:rPr>
              <w:t>(фамилия, инициалы)</w:t>
            </w:r>
          </w:p>
        </w:tc>
      </w:tr>
      <w:tr w:rsidR="00911FA1" w:rsidRPr="009F794B" w14:paraId="4E60DB1C" w14:textId="77777777" w:rsidTr="003B6DAF">
        <w:trPr>
          <w:trHeight w:val="130"/>
        </w:trPr>
        <w:tc>
          <w:tcPr>
            <w:tcW w:w="1029" w:type="pct"/>
            <w:vAlign w:val="bottom"/>
          </w:tcPr>
          <w:p w14:paraId="6B5DD08F" w14:textId="77777777" w:rsidR="00911FA1" w:rsidRPr="00B22EFF" w:rsidRDefault="00911FA1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B22EFF">
              <w:rPr>
                <w:rFonts w:eastAsia="Times New Roman"/>
                <w:bCs/>
                <w:color w:val="000000"/>
                <w:lang w:eastAsia="ru-RU"/>
              </w:rPr>
              <w:t>Тема проекта:</w:t>
            </w:r>
          </w:p>
        </w:tc>
        <w:tc>
          <w:tcPr>
            <w:tcW w:w="3971" w:type="pct"/>
            <w:gridSpan w:val="3"/>
            <w:vAlign w:val="bottom"/>
          </w:tcPr>
          <w:p w14:paraId="0916E521" w14:textId="2796800F" w:rsidR="00911FA1" w:rsidRPr="00B22EFF" w:rsidRDefault="0033608B" w:rsidP="0033608B">
            <w:pPr>
              <w:tabs>
                <w:tab w:val="left" w:pos="4111"/>
              </w:tabs>
              <w:ind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Разработка сл</w:t>
            </w:r>
            <w:r w:rsidRPr="008A5AE2">
              <w:rPr>
                <w:rFonts w:eastAsia="Times New Roman"/>
                <w:lang w:eastAsia="ru-RU"/>
              </w:rPr>
              <w:t>ужб</w:t>
            </w:r>
            <w:r>
              <w:rPr>
                <w:rFonts w:eastAsia="Times New Roman"/>
                <w:lang w:eastAsia="ru-RU"/>
              </w:rPr>
              <w:t>ы</w:t>
            </w:r>
            <w:r w:rsidRPr="008A5AE2">
              <w:rPr>
                <w:rFonts w:eastAsia="Times New Roman"/>
                <w:lang w:eastAsia="ru-RU"/>
              </w:rPr>
              <w:t xml:space="preserve"> для добавления расписания в календарь</w:t>
            </w:r>
          </w:p>
        </w:tc>
      </w:tr>
      <w:tr w:rsidR="00911FA1" w:rsidRPr="009F794B" w14:paraId="69097087" w14:textId="77777777" w:rsidTr="00F93B83">
        <w:trPr>
          <w:trHeight w:val="130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bottom"/>
          </w:tcPr>
          <w:p w14:paraId="74C29CE2" w14:textId="1FA5CDCE" w:rsidR="00911FA1" w:rsidRPr="00AB35E3" w:rsidRDefault="00911FA1" w:rsidP="003B6DAF">
            <w:pPr>
              <w:ind w:firstLine="0"/>
              <w:rPr>
                <w:rFonts w:eastAsia="Times New Roman"/>
                <w:lang w:eastAsia="ru-RU"/>
              </w:rPr>
            </w:pPr>
          </w:p>
        </w:tc>
      </w:tr>
      <w:tr w:rsidR="00911FA1" w:rsidRPr="009F794B" w14:paraId="7D6E8342" w14:textId="77777777" w:rsidTr="003B6DAF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</w:tcBorders>
            <w:vAlign w:val="bottom"/>
          </w:tcPr>
          <w:p w14:paraId="2A2ED093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9F794B">
              <w:rPr>
                <w:rFonts w:eastAsia="Times New Roman"/>
                <w:bCs/>
                <w:color w:val="000000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1044F99" w14:textId="73E24F1C" w:rsidR="00911FA1" w:rsidRPr="005E1733" w:rsidRDefault="00911FA1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5F237F">
              <w:rPr>
                <w:rFonts w:eastAsia="Times New Roman"/>
                <w:color w:val="000000"/>
                <w:lang w:eastAsia="ru-RU"/>
              </w:rPr>
              <w:t xml:space="preserve">Разработать </w:t>
            </w:r>
            <w:r w:rsidR="005F237F" w:rsidRPr="005F237F">
              <w:rPr>
                <w:rFonts w:eastAsia="Times New Roman"/>
                <w:color w:val="000000"/>
                <w:lang w:eastAsia="ru-RU"/>
              </w:rPr>
              <w:t xml:space="preserve">приложение для ОС </w:t>
            </w:r>
            <w:proofErr w:type="spellStart"/>
            <w:r w:rsidRPr="005F237F">
              <w:rPr>
                <w:rFonts w:eastAsia="Times New Roman"/>
                <w:color w:val="000000"/>
                <w:lang w:eastAsia="ru-RU"/>
              </w:rPr>
              <w:t>Android</w:t>
            </w:r>
            <w:proofErr w:type="spellEnd"/>
            <w:r w:rsidR="008A5AE2">
              <w:rPr>
                <w:rFonts w:eastAsia="Times New Roman"/>
                <w:color w:val="000000"/>
                <w:lang w:eastAsia="ru-RU"/>
              </w:rPr>
              <w:t>,</w:t>
            </w:r>
            <w:r w:rsidR="005F237F">
              <w:rPr>
                <w:rFonts w:eastAsia="Times New Roman"/>
                <w:color w:val="000000"/>
                <w:lang w:eastAsia="ru-RU"/>
              </w:rPr>
              <w:t xml:space="preserve"> позволяющее</w:t>
            </w:r>
          </w:p>
        </w:tc>
      </w:tr>
      <w:tr w:rsidR="00911FA1" w:rsidRPr="009F794B" w14:paraId="28FD36C5" w14:textId="77777777" w:rsidTr="00F93B83">
        <w:trPr>
          <w:trHeight w:val="339"/>
        </w:trPr>
        <w:tc>
          <w:tcPr>
            <w:tcW w:w="5000" w:type="pct"/>
            <w:gridSpan w:val="4"/>
            <w:tcBorders>
              <w:bottom w:val="single" w:sz="4" w:space="0" w:color="auto"/>
            </w:tcBorders>
            <w:vAlign w:val="bottom"/>
          </w:tcPr>
          <w:p w14:paraId="13AE83A6" w14:textId="55D76362" w:rsidR="00911FA1" w:rsidRPr="005E1733" w:rsidRDefault="005F237F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 xml:space="preserve">автоматически </w:t>
            </w:r>
            <w:r w:rsidR="008A5AE2">
              <w:rPr>
                <w:rFonts w:eastAsia="Times New Roman"/>
                <w:color w:val="000000"/>
                <w:lang w:eastAsia="ru-RU"/>
              </w:rPr>
              <w:t xml:space="preserve">сохранять расписание в стандартный календарь </w:t>
            </w:r>
            <w:r w:rsidR="008A5AE2">
              <w:rPr>
                <w:rFonts w:eastAsia="Times New Roman"/>
                <w:color w:val="000000"/>
                <w:lang w:val="en-US" w:eastAsia="ru-RU"/>
              </w:rPr>
              <w:t>Android</w:t>
            </w:r>
            <w:r w:rsidR="00911FA1">
              <w:rPr>
                <w:rFonts w:eastAsia="Times New Roman"/>
                <w:bCs/>
                <w:color w:val="000000"/>
                <w:lang w:eastAsia="ru-RU"/>
              </w:rPr>
              <w:t xml:space="preserve"> </w:t>
            </w:r>
            <w:r>
              <w:rPr>
                <w:rFonts w:eastAsia="Times New Roman"/>
                <w:bCs/>
                <w:color w:val="000000"/>
                <w:lang w:eastAsia="ru-RU"/>
              </w:rPr>
              <w:t>и</w:t>
            </w:r>
          </w:p>
        </w:tc>
      </w:tr>
      <w:tr w:rsidR="00911FA1" w:rsidRPr="009F794B" w14:paraId="2C6AFA6A" w14:textId="77777777" w:rsidTr="00F93B83">
        <w:trPr>
          <w:trHeight w:val="130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2AF7A4" w14:textId="5580B506" w:rsidR="00911FA1" w:rsidRPr="00D3482F" w:rsidRDefault="005F237F" w:rsidP="003B6DAF">
            <w:pPr>
              <w:autoSpaceDE w:val="0"/>
              <w:autoSpaceDN w:val="0"/>
              <w:adjustRightInd w:val="0"/>
              <w:ind w:firstLine="0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bCs/>
                <w:color w:val="000000"/>
                <w:lang w:eastAsia="ru-RU"/>
              </w:rPr>
              <w:t>просматривать расписание с сортировкой в приложении</w:t>
            </w:r>
            <w:r w:rsidR="00F93B83">
              <w:rPr>
                <w:rFonts w:eastAsia="Times New Roman"/>
                <w:bCs/>
                <w:color w:val="000000"/>
                <w:lang w:eastAsia="ru-RU"/>
              </w:rPr>
              <w:t>.</w:t>
            </w:r>
          </w:p>
        </w:tc>
      </w:tr>
      <w:tr w:rsidR="00911FA1" w:rsidRPr="009F794B" w14:paraId="662ECE7D" w14:textId="77777777" w:rsidTr="003B6DAF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14:paraId="57014131" w14:textId="0BFCFD1F" w:rsidR="00911FA1" w:rsidRPr="009F794B" w:rsidRDefault="00911FA1" w:rsidP="003B6DAF">
            <w:pPr>
              <w:autoSpaceDE w:val="0"/>
              <w:autoSpaceDN w:val="0"/>
              <w:adjustRightInd w:val="0"/>
              <w:spacing w:before="120" w:after="120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9F794B">
              <w:rPr>
                <w:rFonts w:eastAsia="Times New Roman"/>
                <w:bCs/>
                <w:color w:val="000000"/>
                <w:lang w:eastAsia="ru-RU"/>
              </w:rPr>
              <w:t>Рекомендуемая литература:</w:t>
            </w:r>
          </w:p>
        </w:tc>
      </w:tr>
      <w:tr w:rsidR="00911FA1" w:rsidRPr="009F794B" w14:paraId="5D1D2D05" w14:textId="77777777" w:rsidTr="003B6DAF">
        <w:trPr>
          <w:trHeight w:val="127"/>
        </w:trPr>
        <w:tc>
          <w:tcPr>
            <w:tcW w:w="5000" w:type="pct"/>
            <w:gridSpan w:val="4"/>
            <w:vAlign w:val="bottom"/>
          </w:tcPr>
          <w:p w14:paraId="2CB47B83" w14:textId="4794C2A7" w:rsidR="00911FA1" w:rsidRPr="00266BF5" w:rsidRDefault="00911FA1" w:rsidP="00911FA1">
            <w:pPr>
              <w:pStyle w:val="af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240"/>
              <w:ind w:left="714" w:hanging="357"/>
              <w:rPr>
                <w:rFonts w:eastAsia="Times New Roman"/>
                <w:bCs/>
                <w:color w:val="000000"/>
                <w:lang w:eastAsia="ru-RU"/>
              </w:rPr>
            </w:pPr>
            <w:r w:rsidRPr="001157BF">
              <w:rPr>
                <w:rFonts w:eastAsia="Times New Roman"/>
                <w:bCs/>
                <w:color w:val="000000"/>
                <w:lang w:eastAsia="ru-RU"/>
              </w:rPr>
              <w:t>Фримен</w:t>
            </w:r>
            <w:r>
              <w:rPr>
                <w:rFonts w:eastAsia="Times New Roman"/>
                <w:bCs/>
                <w:color w:val="000000"/>
                <w:lang w:eastAsia="ru-RU"/>
              </w:rPr>
              <w:t xml:space="preserve"> </w:t>
            </w:r>
            <w:r w:rsidRPr="001157BF">
              <w:rPr>
                <w:rFonts w:eastAsia="Times New Roman"/>
                <w:bCs/>
                <w:color w:val="000000"/>
                <w:lang w:eastAsia="ru-RU"/>
              </w:rPr>
              <w:t>Э. Head First. Паттерны проектирования. Обновленное юбилейное издание. – СПб.: Питер, 2018. –</w:t>
            </w:r>
            <w:r w:rsidR="008A5AE2">
              <w:rPr>
                <w:rFonts w:eastAsia="Times New Roman"/>
                <w:bCs/>
                <w:color w:val="000000"/>
                <w:lang w:eastAsia="ru-RU"/>
              </w:rPr>
              <w:t xml:space="preserve"> </w:t>
            </w:r>
            <w:r w:rsidRPr="001157BF">
              <w:rPr>
                <w:rFonts w:eastAsia="Times New Roman"/>
                <w:bCs/>
                <w:color w:val="000000"/>
                <w:lang w:eastAsia="ru-RU"/>
              </w:rPr>
              <w:t>656 с.</w:t>
            </w:r>
          </w:p>
          <w:p w14:paraId="611AC465" w14:textId="77209D23" w:rsidR="00911FA1" w:rsidRPr="005F237F" w:rsidRDefault="00911FA1" w:rsidP="005F237F">
            <w:pPr>
              <w:pStyle w:val="af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240" w:after="240"/>
              <w:rPr>
                <w:rFonts w:eastAsia="Times New Roman"/>
                <w:bCs/>
                <w:color w:val="000000"/>
                <w:lang w:eastAsia="ru-RU"/>
              </w:rPr>
            </w:pPr>
            <w:proofErr w:type="spellStart"/>
            <w:r w:rsidRPr="00266BF5">
              <w:rPr>
                <w:rFonts w:eastAsia="Times New Roman"/>
                <w:bCs/>
                <w:color w:val="000000"/>
                <w:lang w:eastAsia="ru-RU"/>
              </w:rPr>
              <w:t>Эккель</w:t>
            </w:r>
            <w:proofErr w:type="spellEnd"/>
            <w:r w:rsidRPr="00266BF5">
              <w:rPr>
                <w:rFonts w:eastAsia="Times New Roman"/>
                <w:bCs/>
                <w:color w:val="000000"/>
                <w:lang w:eastAsia="ru-RU"/>
              </w:rPr>
              <w:t xml:space="preserve"> Б. </w:t>
            </w:r>
            <w:r>
              <w:t xml:space="preserve">Философия Java. 4-е </w:t>
            </w:r>
            <w:r w:rsidR="005F237F">
              <w:t xml:space="preserve">полное </w:t>
            </w:r>
            <w:r>
              <w:t>изд. — СПб.: Питер, 2018. — 1168 с.</w:t>
            </w:r>
          </w:p>
          <w:p w14:paraId="5AED4FD9" w14:textId="77777777" w:rsidR="00911FA1" w:rsidRPr="001157BF" w:rsidRDefault="00911FA1" w:rsidP="003B6DAF">
            <w:pPr>
              <w:autoSpaceDE w:val="0"/>
              <w:autoSpaceDN w:val="0"/>
              <w:adjustRightInd w:val="0"/>
              <w:spacing w:before="240" w:after="240"/>
              <w:ind w:left="360" w:firstLine="0"/>
              <w:rPr>
                <w:rFonts w:eastAsia="Times New Roman"/>
                <w:bCs/>
                <w:color w:val="000000"/>
                <w:lang w:eastAsia="ru-RU"/>
              </w:rPr>
            </w:pPr>
          </w:p>
        </w:tc>
      </w:tr>
    </w:tbl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280"/>
        <w:gridCol w:w="783"/>
        <w:gridCol w:w="1274"/>
        <w:gridCol w:w="835"/>
        <w:gridCol w:w="274"/>
        <w:gridCol w:w="3107"/>
      </w:tblGrid>
      <w:tr w:rsidR="00911FA1" w:rsidRPr="009F794B" w14:paraId="75FF01CD" w14:textId="77777777" w:rsidTr="003B6DAF">
        <w:trPr>
          <w:gridAfter w:val="3"/>
          <w:wAfter w:w="2187" w:type="pct"/>
        </w:trPr>
        <w:tc>
          <w:tcPr>
            <w:tcW w:w="1601" w:type="pct"/>
            <w:vAlign w:val="center"/>
          </w:tcPr>
          <w:p w14:paraId="4354F5F4" w14:textId="77777777" w:rsidR="00911FA1" w:rsidRPr="009F794B" w:rsidRDefault="00911FA1" w:rsidP="003B6DAF">
            <w:pPr>
              <w:spacing w:before="120"/>
              <w:ind w:firstLine="0"/>
              <w:rPr>
                <w:rFonts w:eastAsia="SimSun"/>
                <w:kern w:val="1"/>
                <w:lang w:eastAsia="ar-SA"/>
              </w:rPr>
            </w:pPr>
            <w:r w:rsidRPr="009F794B">
              <w:rPr>
                <w:rFonts w:eastAsia="SimSun"/>
                <w:kern w:val="1"/>
                <w:lang w:eastAsia="ar-SA"/>
              </w:rPr>
              <w:t>Дата выдачи задания</w:t>
            </w:r>
          </w:p>
        </w:tc>
        <w:tc>
          <w:tcPr>
            <w:tcW w:w="145" w:type="pct"/>
          </w:tcPr>
          <w:p w14:paraId="2D6C6304" w14:textId="77777777" w:rsidR="00911FA1" w:rsidRPr="009F794B" w:rsidRDefault="00911FA1" w:rsidP="003B6DAF">
            <w:pPr>
              <w:spacing w:before="120"/>
              <w:ind w:right="-113" w:firstLine="0"/>
              <w:jc w:val="right"/>
              <w:rPr>
                <w:rFonts w:eastAsia="SimSun"/>
                <w:kern w:val="1"/>
                <w:lang w:eastAsia="ar-SA"/>
              </w:rPr>
            </w:pPr>
          </w:p>
        </w:tc>
        <w:tc>
          <w:tcPr>
            <w:tcW w:w="1067" w:type="pct"/>
            <w:gridSpan w:val="2"/>
            <w:tcBorders>
              <w:bottom w:val="single" w:sz="4" w:space="0" w:color="auto"/>
            </w:tcBorders>
          </w:tcPr>
          <w:p w14:paraId="321F4DF8" w14:textId="77777777" w:rsidR="00911FA1" w:rsidRPr="009F794B" w:rsidRDefault="00911FA1" w:rsidP="003B6DAF">
            <w:pPr>
              <w:spacing w:before="120"/>
              <w:ind w:firstLine="0"/>
              <w:jc w:val="center"/>
              <w:rPr>
                <w:rFonts w:eastAsia="SimSun"/>
                <w:kern w:val="1"/>
                <w:lang w:eastAsia="ar-SA"/>
              </w:rPr>
            </w:pPr>
            <w:r>
              <w:rPr>
                <w:rFonts w:eastAsia="SimSun"/>
                <w:kern w:val="1"/>
                <w:lang w:eastAsia="ar-SA"/>
              </w:rPr>
              <w:t>1 марта 2022 г.</w:t>
            </w:r>
          </w:p>
        </w:tc>
      </w:tr>
      <w:tr w:rsidR="00911FA1" w:rsidRPr="009F794B" w14:paraId="5AE0EF63" w14:textId="77777777" w:rsidTr="003B6DAF">
        <w:tc>
          <w:tcPr>
            <w:tcW w:w="2152" w:type="pct"/>
            <w:gridSpan w:val="3"/>
          </w:tcPr>
          <w:p w14:paraId="52F50617" w14:textId="77777777" w:rsidR="00911FA1" w:rsidRPr="009F794B" w:rsidRDefault="00911FA1" w:rsidP="003B6DAF">
            <w:pPr>
              <w:spacing w:before="120"/>
              <w:ind w:firstLine="0"/>
              <w:rPr>
                <w:rFonts w:eastAsia="SimSun"/>
                <w:kern w:val="1"/>
                <w:lang w:eastAsia="ar-SA"/>
              </w:rPr>
            </w:pPr>
            <w:r w:rsidRPr="009F794B">
              <w:rPr>
                <w:rFonts w:eastAsia="SimSun"/>
                <w:kern w:val="1"/>
                <w:lang w:eastAsia="ar-SA"/>
              </w:rPr>
              <w:t>Задание получил студент</w:t>
            </w:r>
          </w:p>
        </w:tc>
        <w:tc>
          <w:tcPr>
            <w:tcW w:w="1094" w:type="pct"/>
            <w:gridSpan w:val="2"/>
            <w:tcBorders>
              <w:bottom w:val="single" w:sz="4" w:space="0" w:color="auto"/>
            </w:tcBorders>
          </w:tcPr>
          <w:p w14:paraId="1CF77A7F" w14:textId="77777777" w:rsidR="00911FA1" w:rsidRPr="009F794B" w:rsidRDefault="00911FA1" w:rsidP="003B6DAF">
            <w:pPr>
              <w:spacing w:before="120"/>
              <w:ind w:firstLine="0"/>
              <w:jc w:val="center"/>
              <w:rPr>
                <w:rFonts w:eastAsia="SimSun"/>
                <w:kern w:val="1"/>
                <w:lang w:eastAsia="ar-SA"/>
              </w:rPr>
            </w:pPr>
          </w:p>
        </w:tc>
        <w:tc>
          <w:tcPr>
            <w:tcW w:w="142" w:type="pct"/>
          </w:tcPr>
          <w:p w14:paraId="5D232151" w14:textId="77777777" w:rsidR="00911FA1" w:rsidRPr="009F794B" w:rsidRDefault="00911FA1" w:rsidP="003B6DAF">
            <w:pPr>
              <w:spacing w:before="120"/>
              <w:ind w:firstLine="0"/>
              <w:rPr>
                <w:rFonts w:eastAsia="SimSun"/>
                <w:kern w:val="1"/>
                <w:lang w:eastAsia="ar-SA"/>
              </w:rPr>
            </w:pPr>
          </w:p>
        </w:tc>
        <w:tc>
          <w:tcPr>
            <w:tcW w:w="1612" w:type="pct"/>
            <w:tcBorders>
              <w:bottom w:val="single" w:sz="4" w:space="0" w:color="auto"/>
            </w:tcBorders>
          </w:tcPr>
          <w:p w14:paraId="27C20FB2" w14:textId="7A9B0D21" w:rsidR="00911FA1" w:rsidRPr="00AB35E3" w:rsidRDefault="005F237F" w:rsidP="003B6DAF">
            <w:pPr>
              <w:spacing w:before="120"/>
              <w:ind w:firstLine="0"/>
              <w:jc w:val="center"/>
              <w:rPr>
                <w:rFonts w:eastAsia="SimSun"/>
                <w:kern w:val="1"/>
                <w:highlight w:val="yellow"/>
                <w:lang w:eastAsia="ar-SA"/>
              </w:rPr>
            </w:pPr>
            <w:r>
              <w:rPr>
                <w:rFonts w:eastAsia="Times New Roman"/>
                <w:lang w:eastAsia="ru-RU"/>
              </w:rPr>
              <w:t>Ярков М.Д.</w:t>
            </w:r>
          </w:p>
        </w:tc>
      </w:tr>
      <w:tr w:rsidR="00911FA1" w:rsidRPr="009F794B" w14:paraId="6310DD5B" w14:textId="77777777" w:rsidTr="003B6DAF">
        <w:tc>
          <w:tcPr>
            <w:tcW w:w="2152" w:type="pct"/>
            <w:gridSpan w:val="3"/>
          </w:tcPr>
          <w:p w14:paraId="024C8D00" w14:textId="77777777" w:rsidR="00911FA1" w:rsidRPr="009F794B" w:rsidRDefault="00911FA1" w:rsidP="003B6DAF">
            <w:pPr>
              <w:spacing w:before="120"/>
              <w:ind w:firstLine="0"/>
              <w:rPr>
                <w:rFonts w:eastAsia="SimSun"/>
                <w:kern w:val="1"/>
                <w:lang w:eastAsia="ar-SA"/>
              </w:rPr>
            </w:pPr>
          </w:p>
        </w:tc>
        <w:tc>
          <w:tcPr>
            <w:tcW w:w="1094" w:type="pct"/>
            <w:gridSpan w:val="2"/>
          </w:tcPr>
          <w:p w14:paraId="4DC9D8EB" w14:textId="77777777" w:rsidR="00911FA1" w:rsidRPr="009F794B" w:rsidRDefault="00911FA1" w:rsidP="003B6DAF">
            <w:pPr>
              <w:ind w:firstLine="0"/>
              <w:jc w:val="center"/>
              <w:rPr>
                <w:rFonts w:eastAsia="SimSun"/>
                <w:kern w:val="1"/>
                <w:vertAlign w:val="superscript"/>
                <w:lang w:eastAsia="ar-SA"/>
              </w:rPr>
            </w:pPr>
            <w:r w:rsidRPr="009F794B">
              <w:rPr>
                <w:rFonts w:eastAsia="SimSun"/>
                <w:kern w:val="1"/>
                <w:vertAlign w:val="superscript"/>
                <w:lang w:eastAsia="ar-SA"/>
              </w:rPr>
              <w:t>подпись</w:t>
            </w:r>
          </w:p>
        </w:tc>
        <w:tc>
          <w:tcPr>
            <w:tcW w:w="142" w:type="pct"/>
          </w:tcPr>
          <w:p w14:paraId="539397BF" w14:textId="77777777" w:rsidR="00911FA1" w:rsidRPr="009F794B" w:rsidRDefault="00911FA1" w:rsidP="003B6DAF">
            <w:pPr>
              <w:ind w:firstLine="0"/>
              <w:jc w:val="center"/>
              <w:rPr>
                <w:rFonts w:eastAsia="SimSun"/>
                <w:kern w:val="1"/>
                <w:vertAlign w:val="superscript"/>
                <w:lang w:eastAsia="ar-SA"/>
              </w:rPr>
            </w:pPr>
          </w:p>
        </w:tc>
        <w:tc>
          <w:tcPr>
            <w:tcW w:w="1612" w:type="pct"/>
          </w:tcPr>
          <w:p w14:paraId="60316C33" w14:textId="77777777" w:rsidR="00911FA1" w:rsidRPr="009F794B" w:rsidRDefault="00911FA1" w:rsidP="003B6DAF">
            <w:pPr>
              <w:ind w:firstLine="0"/>
              <w:jc w:val="center"/>
              <w:rPr>
                <w:rFonts w:eastAsia="SimSun"/>
                <w:kern w:val="1"/>
                <w:vertAlign w:val="superscript"/>
                <w:lang w:eastAsia="ar-SA"/>
              </w:rPr>
            </w:pPr>
            <w:r w:rsidRPr="009F794B">
              <w:rPr>
                <w:rFonts w:eastAsia="SimSun"/>
                <w:kern w:val="1"/>
                <w:vertAlign w:val="superscript"/>
                <w:lang w:eastAsia="ar-SA"/>
              </w:rPr>
              <w:t>Фамилия И.О.</w:t>
            </w:r>
          </w:p>
        </w:tc>
      </w:tr>
    </w:tbl>
    <w:p w14:paraId="1908DD6E" w14:textId="77777777" w:rsidR="00911FA1" w:rsidRPr="009F794B" w:rsidRDefault="00911FA1" w:rsidP="00911FA1">
      <w:pPr>
        <w:autoSpaceDE w:val="0"/>
        <w:autoSpaceDN w:val="0"/>
        <w:adjustRightInd w:val="0"/>
        <w:spacing w:before="120"/>
        <w:ind w:firstLine="0"/>
        <w:rPr>
          <w:rFonts w:eastAsia="Times New Roman"/>
          <w:color w:val="000000"/>
          <w:lang w:eastAsia="ru-RU"/>
        </w:rPr>
      </w:pP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1"/>
        <w:gridCol w:w="32"/>
        <w:gridCol w:w="2088"/>
        <w:gridCol w:w="35"/>
        <w:gridCol w:w="247"/>
        <w:gridCol w:w="35"/>
        <w:gridCol w:w="3073"/>
        <w:gridCol w:w="37"/>
      </w:tblGrid>
      <w:tr w:rsidR="00DE2AAA" w:rsidRPr="009F794B" w14:paraId="1E2128C3" w14:textId="77777777" w:rsidTr="00DE2AAA">
        <w:trPr>
          <w:gridAfter w:val="4"/>
          <w:wAfter w:w="1759" w:type="pct"/>
        </w:trPr>
        <w:tc>
          <w:tcPr>
            <w:tcW w:w="2140" w:type="pct"/>
            <w:gridSpan w:val="2"/>
          </w:tcPr>
          <w:p w14:paraId="0423719F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</w:pPr>
            <w:r w:rsidRPr="009F794B">
              <w:t xml:space="preserve">Дата представления </w:t>
            </w:r>
            <w:r>
              <w:t>проекта</w:t>
            </w:r>
            <w:r w:rsidRPr="009F794B">
              <w:t xml:space="preserve"> руководителю</w:t>
            </w:r>
          </w:p>
        </w:tc>
        <w:tc>
          <w:tcPr>
            <w:tcW w:w="1101" w:type="pct"/>
            <w:gridSpan w:val="2"/>
            <w:tcBorders>
              <w:bottom w:val="single" w:sz="4" w:space="0" w:color="auto"/>
            </w:tcBorders>
            <w:vAlign w:val="bottom"/>
          </w:tcPr>
          <w:p w14:paraId="5ECA9E20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  <w:jc w:val="center"/>
            </w:pPr>
            <w:r>
              <w:t>23 мая 2022 г.</w:t>
            </w:r>
          </w:p>
        </w:tc>
      </w:tr>
      <w:tr w:rsidR="00DE2AAA" w:rsidRPr="009F794B" w14:paraId="1C712698" w14:textId="77777777" w:rsidTr="00DE2AAA">
        <w:tc>
          <w:tcPr>
            <w:tcW w:w="2140" w:type="pct"/>
            <w:gridSpan w:val="2"/>
          </w:tcPr>
          <w:p w14:paraId="79259355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</w:pPr>
            <w:r w:rsidRPr="009F794B">
              <w:t>Руководитель курсово</w:t>
            </w:r>
            <w:r>
              <w:t>го</w:t>
            </w:r>
            <w:r w:rsidRPr="009F794B">
              <w:t xml:space="preserve"> </w:t>
            </w:r>
            <w:r>
              <w:t>проекта</w:t>
            </w:r>
          </w:p>
        </w:tc>
        <w:tc>
          <w:tcPr>
            <w:tcW w:w="1101" w:type="pct"/>
            <w:gridSpan w:val="2"/>
            <w:tcBorders>
              <w:bottom w:val="single" w:sz="4" w:space="0" w:color="auto"/>
            </w:tcBorders>
            <w:vAlign w:val="bottom"/>
          </w:tcPr>
          <w:p w14:paraId="3192238F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  <w:jc w:val="center"/>
            </w:pPr>
          </w:p>
        </w:tc>
        <w:tc>
          <w:tcPr>
            <w:tcW w:w="146" w:type="pct"/>
            <w:gridSpan w:val="2"/>
          </w:tcPr>
          <w:p w14:paraId="4E6AEC35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  <w:ind w:firstLine="0"/>
            </w:pPr>
          </w:p>
        </w:tc>
        <w:tc>
          <w:tcPr>
            <w:tcW w:w="1613" w:type="pct"/>
            <w:gridSpan w:val="2"/>
            <w:tcBorders>
              <w:bottom w:val="single" w:sz="4" w:space="0" w:color="auto"/>
            </w:tcBorders>
            <w:vAlign w:val="bottom"/>
          </w:tcPr>
          <w:p w14:paraId="76F47D20" w14:textId="1C3FF6A3" w:rsidR="00911FA1" w:rsidRPr="009F794B" w:rsidRDefault="005F237F" w:rsidP="003B6DAF">
            <w:pPr>
              <w:autoSpaceDE w:val="0"/>
              <w:autoSpaceDN w:val="0"/>
              <w:adjustRightInd w:val="0"/>
              <w:spacing w:before="120"/>
              <w:ind w:firstLine="0"/>
              <w:jc w:val="center"/>
            </w:pPr>
            <w:r>
              <w:rPr>
                <w:rFonts w:eastAsia="Times New Roman"/>
                <w:lang w:eastAsia="ru-RU"/>
              </w:rPr>
              <w:t>Маланова Т.В.</w:t>
            </w:r>
          </w:p>
        </w:tc>
      </w:tr>
      <w:tr w:rsidR="00DE2AAA" w:rsidRPr="009F794B" w14:paraId="5BCB9C49" w14:textId="77777777" w:rsidTr="00DE2AAA">
        <w:trPr>
          <w:gridAfter w:val="1"/>
          <w:wAfter w:w="19" w:type="pct"/>
          <w:trHeight w:val="64"/>
        </w:trPr>
        <w:tc>
          <w:tcPr>
            <w:tcW w:w="2123" w:type="pct"/>
          </w:tcPr>
          <w:p w14:paraId="3BE25356" w14:textId="77777777" w:rsidR="00911FA1" w:rsidRPr="009F794B" w:rsidRDefault="00911FA1" w:rsidP="003B6DAF">
            <w:pPr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1100" w:type="pct"/>
            <w:gridSpan w:val="2"/>
          </w:tcPr>
          <w:p w14:paraId="74A3D3F8" w14:textId="77777777" w:rsidR="00911FA1" w:rsidRPr="009F794B" w:rsidRDefault="00911FA1" w:rsidP="003B6DAF">
            <w:pPr>
              <w:autoSpaceDE w:val="0"/>
              <w:autoSpaceDN w:val="0"/>
              <w:adjustRightInd w:val="0"/>
              <w:ind w:hanging="6"/>
              <w:jc w:val="center"/>
              <w:rPr>
                <w:vertAlign w:val="superscript"/>
              </w:rPr>
            </w:pPr>
            <w:r w:rsidRPr="009F794B">
              <w:rPr>
                <w:vertAlign w:val="superscript"/>
              </w:rPr>
              <w:t>подпись</w:t>
            </w:r>
          </w:p>
        </w:tc>
        <w:tc>
          <w:tcPr>
            <w:tcW w:w="146" w:type="pct"/>
            <w:gridSpan w:val="2"/>
          </w:tcPr>
          <w:p w14:paraId="4C07C71B" w14:textId="77777777" w:rsidR="00911FA1" w:rsidRPr="009F794B" w:rsidRDefault="00911FA1" w:rsidP="003B6DAF">
            <w:pPr>
              <w:autoSpaceDE w:val="0"/>
              <w:autoSpaceDN w:val="0"/>
              <w:adjustRightInd w:val="0"/>
            </w:pPr>
          </w:p>
        </w:tc>
        <w:tc>
          <w:tcPr>
            <w:tcW w:w="1612" w:type="pct"/>
            <w:gridSpan w:val="2"/>
            <w:tcBorders>
              <w:top w:val="single" w:sz="4" w:space="0" w:color="auto"/>
            </w:tcBorders>
          </w:tcPr>
          <w:p w14:paraId="616E33F1" w14:textId="379A8402" w:rsidR="00911FA1" w:rsidRPr="009F794B" w:rsidRDefault="00911FA1" w:rsidP="003B6DAF">
            <w:pPr>
              <w:autoSpaceDE w:val="0"/>
              <w:autoSpaceDN w:val="0"/>
              <w:adjustRightInd w:val="0"/>
              <w:ind w:firstLine="0"/>
              <w:jc w:val="center"/>
            </w:pPr>
            <w:r w:rsidRPr="009F794B">
              <w:rPr>
                <w:rFonts w:eastAsia="SimSun"/>
                <w:kern w:val="1"/>
                <w:vertAlign w:val="superscript"/>
                <w:lang w:eastAsia="ar-SA"/>
              </w:rPr>
              <w:t>Фамилия И.О.</w:t>
            </w:r>
          </w:p>
        </w:tc>
      </w:tr>
    </w:tbl>
    <w:p w14:paraId="757EFADB" w14:textId="77777777" w:rsidR="008043DA" w:rsidRDefault="008043DA" w:rsidP="008043DA">
      <w:pPr>
        <w:ind w:firstLine="0"/>
        <w:rPr>
          <w:b/>
          <w:bCs/>
          <w:sz w:val="32"/>
          <w:szCs w:val="24"/>
        </w:rPr>
      </w:pPr>
    </w:p>
    <w:p w14:paraId="596AC77E" w14:textId="77777777" w:rsidR="00237CFD" w:rsidRDefault="00237CFD" w:rsidP="008043DA">
      <w:pPr>
        <w:ind w:firstLine="0"/>
        <w:rPr>
          <w:b/>
          <w:bCs/>
          <w:sz w:val="32"/>
          <w:szCs w:val="24"/>
        </w:rPr>
        <w:sectPr w:rsidR="00237CFD" w:rsidSect="00011307">
          <w:footerReference w:type="default" r:id="rId8"/>
          <w:footerReference w:type="first" r:id="rId9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</w:p>
    <w:bookmarkStart w:id="0" w:name="_Toc104801226" w:displacedByCustomXml="next"/>
    <w:sdt>
      <w:sdtPr>
        <w:rPr>
          <w:rFonts w:eastAsiaTheme="minorHAnsi" w:cs="Times New Roman"/>
          <w:b w:val="0"/>
          <w:szCs w:val="28"/>
        </w:rPr>
        <w:id w:val="101151461"/>
        <w:docPartObj>
          <w:docPartGallery w:val="Table of Contents"/>
          <w:docPartUnique/>
        </w:docPartObj>
      </w:sdtPr>
      <w:sdtContent>
        <w:p w14:paraId="44580480" w14:textId="50B88160" w:rsidR="00BB1EA3" w:rsidRPr="00BB1EA3" w:rsidRDefault="002D6A9B" w:rsidP="002D6A9B">
          <w:pPr>
            <w:pStyle w:val="af2"/>
          </w:pPr>
          <w:r>
            <w:rPr>
              <w:rFonts w:eastAsiaTheme="minorHAnsi"/>
            </w:rPr>
            <w:t>Содержание</w:t>
          </w:r>
          <w:bookmarkEnd w:id="0"/>
        </w:p>
        <w:p w14:paraId="748F8448" w14:textId="0D728A91" w:rsidR="0042151C" w:rsidRDefault="00BB1EA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801226" w:history="1">
            <w:r w:rsidR="0042151C" w:rsidRPr="00D82A17">
              <w:rPr>
                <w:rStyle w:val="a9"/>
                <w:noProof/>
              </w:rPr>
              <w:t>Содержание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_Toc104801226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3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40D2C075" w14:textId="1EAB4F37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27" w:history="1">
            <w:r w:rsidR="0042151C" w:rsidRPr="00D82A17">
              <w:rPr>
                <w:rStyle w:val="a9"/>
                <w:noProof/>
              </w:rPr>
              <w:t>Введение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_Toc104801227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4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702E1D8B" w14:textId="7055310A" w:rsidR="0042151C" w:rsidRDefault="00000000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28" w:history="1">
            <w:r w:rsidR="0042151C" w:rsidRPr="00D82A17">
              <w:rPr>
                <w:rStyle w:val="a9"/>
                <w:noProof/>
              </w:rPr>
              <w:t>1</w:t>
            </w:r>
            <w:r w:rsidR="0042151C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42151C" w:rsidRPr="00D82A17">
              <w:rPr>
                <w:rStyle w:val="a9"/>
                <w:noProof/>
              </w:rPr>
              <w:t>Анализ задания и описание предметной области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_Toc104801228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5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343063EB" w14:textId="7EEFE00E" w:rsidR="0042151C" w:rsidRDefault="00000000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29" w:history="1">
            <w:r w:rsidR="0042151C" w:rsidRPr="00D82A17">
              <w:rPr>
                <w:rStyle w:val="a9"/>
                <w:noProof/>
                <w:lang w:val="en-US"/>
              </w:rPr>
              <w:t>2</w:t>
            </w:r>
            <w:r w:rsidR="0042151C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42151C" w:rsidRPr="00D82A17">
              <w:rPr>
                <w:rStyle w:val="a9"/>
                <w:noProof/>
              </w:rPr>
              <w:t>Проектирование интерфейса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_Toc104801229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6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3F76031E" w14:textId="46BA5523" w:rsidR="0042151C" w:rsidRDefault="00000000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0" w:history="1">
            <w:r w:rsidR="0042151C" w:rsidRPr="00D82A17">
              <w:rPr>
                <w:rStyle w:val="a9"/>
                <w:noProof/>
              </w:rPr>
              <w:t>3</w:t>
            </w:r>
            <w:r w:rsidR="0042151C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42151C" w:rsidRPr="00D82A17">
              <w:rPr>
                <w:rStyle w:val="a9"/>
                <w:noProof/>
              </w:rPr>
              <w:t>Проектирование приложения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_Toc104801230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7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2D625A16" w14:textId="49387ECC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1" w:history="1">
            <w:r w:rsidR="0042151C" w:rsidRPr="00D82A17">
              <w:rPr>
                <w:rStyle w:val="a9"/>
                <w:noProof/>
              </w:rPr>
              <w:t>3.1 Архитектура приложения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_Toc104801231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7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3126BCB5" w14:textId="6F4BA27F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2" w:history="1">
            <w:r w:rsidR="0042151C" w:rsidRPr="00D82A17">
              <w:rPr>
                <w:rStyle w:val="a9"/>
                <w:noProof/>
              </w:rPr>
              <w:t>3.2 Реализация хранения данных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_Toc104801232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7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362246DE" w14:textId="3349D137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3" w:history="1">
            <w:r w:rsidR="0042151C" w:rsidRPr="00D82A17">
              <w:rPr>
                <w:rStyle w:val="a9"/>
                <w:noProof/>
              </w:rPr>
              <w:t>3.3 Архитектура классов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_Toc104801233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8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5C0587B1" w14:textId="634BBAE8" w:rsidR="0042151C" w:rsidRDefault="00000000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4" w:history="1">
            <w:r w:rsidR="0042151C" w:rsidRPr="00D82A17">
              <w:rPr>
                <w:rStyle w:val="a9"/>
                <w:noProof/>
              </w:rPr>
              <w:t>4</w:t>
            </w:r>
            <w:r w:rsidR="0042151C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42151C" w:rsidRPr="00D82A17">
              <w:rPr>
                <w:rStyle w:val="a9"/>
                <w:noProof/>
              </w:rPr>
              <w:t>Тестирование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_Toc104801234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10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5B33715C" w14:textId="02D79965" w:rsidR="0042151C" w:rsidRDefault="00000000">
          <w:pPr>
            <w:pStyle w:val="11"/>
            <w:tabs>
              <w:tab w:val="left" w:pos="560"/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5" w:history="1">
            <w:r w:rsidR="0042151C" w:rsidRPr="00D82A17">
              <w:rPr>
                <w:rStyle w:val="a9"/>
                <w:noProof/>
              </w:rPr>
              <w:t>5</w:t>
            </w:r>
            <w:r w:rsidR="0042151C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42151C" w:rsidRPr="00D82A17">
              <w:rPr>
                <w:rStyle w:val="a9"/>
                <w:noProof/>
              </w:rPr>
              <w:t>Результаты тестирования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_Toc104801235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10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5F90AB04" w14:textId="58DAC17A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6" w:history="1">
            <w:r w:rsidR="0042151C" w:rsidRPr="00D82A17">
              <w:rPr>
                <w:rStyle w:val="a9"/>
                <w:noProof/>
              </w:rPr>
              <w:t>Заключение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_Toc104801236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14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4BFD9510" w14:textId="1CA3FA07" w:rsidR="0042151C" w:rsidRDefault="0000000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eastAsia="ru-RU"/>
            </w:rPr>
          </w:pPr>
          <w:hyperlink w:anchor="_Toc104801237" w:history="1">
            <w:r w:rsidR="0042151C" w:rsidRPr="00D82A17">
              <w:rPr>
                <w:rStyle w:val="a9"/>
                <w:noProof/>
              </w:rPr>
              <w:t>Список использованных источников</w:t>
            </w:r>
            <w:r w:rsidR="0042151C">
              <w:rPr>
                <w:noProof/>
                <w:webHidden/>
              </w:rPr>
              <w:tab/>
            </w:r>
            <w:r w:rsidR="0042151C">
              <w:rPr>
                <w:noProof/>
                <w:webHidden/>
              </w:rPr>
              <w:fldChar w:fldCharType="begin"/>
            </w:r>
            <w:r w:rsidR="0042151C">
              <w:rPr>
                <w:noProof/>
                <w:webHidden/>
              </w:rPr>
              <w:instrText xml:space="preserve"> PAGEREF _Toc104801237 \h </w:instrText>
            </w:r>
            <w:r w:rsidR="0042151C">
              <w:rPr>
                <w:noProof/>
                <w:webHidden/>
              </w:rPr>
            </w:r>
            <w:r w:rsidR="0042151C">
              <w:rPr>
                <w:noProof/>
                <w:webHidden/>
              </w:rPr>
              <w:fldChar w:fldCharType="separate"/>
            </w:r>
            <w:r w:rsidR="0042151C">
              <w:rPr>
                <w:noProof/>
                <w:webHidden/>
              </w:rPr>
              <w:t>15</w:t>
            </w:r>
            <w:r w:rsidR="0042151C">
              <w:rPr>
                <w:noProof/>
                <w:webHidden/>
              </w:rPr>
              <w:fldChar w:fldCharType="end"/>
            </w:r>
          </w:hyperlink>
        </w:p>
        <w:p w14:paraId="654F7CE5" w14:textId="5A4C7422" w:rsidR="00BB1EA3" w:rsidRDefault="00BB1EA3">
          <w:r>
            <w:rPr>
              <w:b/>
              <w:bCs/>
            </w:rPr>
            <w:fldChar w:fldCharType="end"/>
          </w:r>
        </w:p>
      </w:sdtContent>
    </w:sdt>
    <w:p w14:paraId="35774677" w14:textId="77777777" w:rsidR="00BB1EA3" w:rsidRDefault="00BB1EA3" w:rsidP="00BB1EA3">
      <w:pPr>
        <w:spacing w:after="160" w:line="259" w:lineRule="auto"/>
        <w:ind w:firstLine="0"/>
        <w:jc w:val="left"/>
      </w:pPr>
    </w:p>
    <w:p w14:paraId="3BD724F0" w14:textId="77777777" w:rsidR="00BB1EA3" w:rsidRDefault="00BB1EA3">
      <w:pPr>
        <w:spacing w:after="160" w:line="259" w:lineRule="auto"/>
        <w:ind w:firstLine="0"/>
        <w:jc w:val="left"/>
      </w:pPr>
      <w:r>
        <w:br w:type="page"/>
      </w:r>
    </w:p>
    <w:p w14:paraId="47B0DFA2" w14:textId="2CE1B7DA" w:rsidR="00BB1EA3" w:rsidRDefault="00266D18" w:rsidP="002D6A9B">
      <w:pPr>
        <w:pStyle w:val="af2"/>
      </w:pPr>
      <w:bookmarkStart w:id="1" w:name="_Toc104801227"/>
      <w:r>
        <w:lastRenderedPageBreak/>
        <w:t>Введение</w:t>
      </w:r>
      <w:bookmarkEnd w:id="1"/>
    </w:p>
    <w:p w14:paraId="30463FEF" w14:textId="0612581B" w:rsidR="00F93B83" w:rsidRDefault="00F93B83" w:rsidP="000B0B8D">
      <w:r>
        <w:t>Современные ОС ушли далеко от задачи простого запуска программ: сегодня они предоставляют множество различных возможностей, направленных на</w:t>
      </w:r>
      <w:r w:rsidR="003C3C50">
        <w:t xml:space="preserve"> улучшение взаимодействия с пользователем и</w:t>
      </w:r>
      <w:r>
        <w:t xml:space="preserve"> </w:t>
      </w:r>
      <w:r w:rsidR="003C3C50">
        <w:t>дружбу приложений между собой.</w:t>
      </w:r>
    </w:p>
    <w:p w14:paraId="08CAB1AB" w14:textId="72C085FA" w:rsidR="003C3C50" w:rsidRDefault="003C3C50" w:rsidP="000B0B8D">
      <w:r>
        <w:t xml:space="preserve">Одна из таких – возможность добавления </w:t>
      </w:r>
      <w:r w:rsidR="00DF5848">
        <w:t xml:space="preserve">событий </w:t>
      </w:r>
      <w:r>
        <w:t>календар</w:t>
      </w:r>
      <w:r w:rsidR="00DF5848">
        <w:t>я</w:t>
      </w:r>
      <w:r>
        <w:t xml:space="preserve"> приложениями. Достаточно предоставить разрешение</w:t>
      </w:r>
      <w:r w:rsidR="00DF5848">
        <w:t>,</w:t>
      </w:r>
      <w:r>
        <w:t xml:space="preserve"> и программа добавит полезную информацию в календарь</w:t>
      </w:r>
      <w:r w:rsidR="009945F6">
        <w:t>, общий для всех приложений, а также носимых устройств вроде умных часов.</w:t>
      </w:r>
    </w:p>
    <w:p w14:paraId="39908C94" w14:textId="3EAE692C" w:rsidR="009945F6" w:rsidRDefault="009945F6" w:rsidP="000B0B8D">
      <w:pPr>
        <w:rPr>
          <w:rFonts w:eastAsia="Times New Roman"/>
          <w:bCs/>
          <w:color w:val="000000"/>
          <w:lang w:eastAsia="ru-RU"/>
        </w:rPr>
      </w:pPr>
      <w:r>
        <w:t xml:space="preserve">Цель работы – </w:t>
      </w:r>
      <w:r>
        <w:rPr>
          <w:rFonts w:eastAsia="Times New Roman"/>
          <w:color w:val="000000"/>
          <w:lang w:eastAsia="ru-RU"/>
        </w:rPr>
        <w:t>р</w:t>
      </w:r>
      <w:r w:rsidRPr="005F237F">
        <w:rPr>
          <w:rFonts w:eastAsia="Times New Roman"/>
          <w:color w:val="000000"/>
          <w:lang w:eastAsia="ru-RU"/>
        </w:rPr>
        <w:t>азработ</w:t>
      </w:r>
      <w:r>
        <w:rPr>
          <w:rFonts w:eastAsia="Times New Roman"/>
          <w:color w:val="000000"/>
          <w:lang w:eastAsia="ru-RU"/>
        </w:rPr>
        <w:t>ка</w:t>
      </w:r>
      <w:r w:rsidRPr="005F237F">
        <w:rPr>
          <w:rFonts w:eastAsia="Times New Roman"/>
          <w:color w:val="000000"/>
          <w:lang w:eastAsia="ru-RU"/>
        </w:rPr>
        <w:t xml:space="preserve"> приложени</w:t>
      </w:r>
      <w:r>
        <w:rPr>
          <w:rFonts w:eastAsia="Times New Roman"/>
          <w:color w:val="000000"/>
          <w:lang w:eastAsia="ru-RU"/>
        </w:rPr>
        <w:t>я</w:t>
      </w:r>
      <w:r w:rsidRPr="005F237F">
        <w:rPr>
          <w:rFonts w:eastAsia="Times New Roman"/>
          <w:color w:val="000000"/>
          <w:lang w:eastAsia="ru-RU"/>
        </w:rPr>
        <w:t xml:space="preserve"> для ОС </w:t>
      </w:r>
      <w:proofErr w:type="spellStart"/>
      <w:r w:rsidRPr="005F237F">
        <w:rPr>
          <w:rFonts w:eastAsia="Times New Roman"/>
          <w:color w:val="000000"/>
          <w:lang w:eastAsia="ru-RU"/>
        </w:rPr>
        <w:t>Android</w:t>
      </w:r>
      <w:proofErr w:type="spellEnd"/>
      <w:r>
        <w:rPr>
          <w:rFonts w:eastAsia="Times New Roman"/>
          <w:color w:val="000000"/>
          <w:lang w:eastAsia="ru-RU"/>
        </w:rPr>
        <w:t xml:space="preserve">, позволяющее автоматически сохранять расписание в стандартный календарь </w:t>
      </w:r>
      <w:r>
        <w:rPr>
          <w:rFonts w:eastAsia="Times New Roman"/>
          <w:color w:val="000000"/>
          <w:lang w:val="en-US" w:eastAsia="ru-RU"/>
        </w:rPr>
        <w:t>Android</w:t>
      </w:r>
      <w:r>
        <w:rPr>
          <w:rFonts w:eastAsia="Times New Roman"/>
          <w:bCs/>
          <w:color w:val="000000"/>
          <w:lang w:eastAsia="ru-RU"/>
        </w:rPr>
        <w:t xml:space="preserve"> и</w:t>
      </w:r>
      <w:r w:rsidRPr="009945F6">
        <w:rPr>
          <w:rFonts w:eastAsia="Times New Roman"/>
          <w:bCs/>
          <w:color w:val="000000"/>
          <w:lang w:eastAsia="ru-RU"/>
        </w:rPr>
        <w:t xml:space="preserve"> </w:t>
      </w:r>
      <w:r>
        <w:rPr>
          <w:rFonts w:eastAsia="Times New Roman"/>
          <w:bCs/>
          <w:color w:val="000000"/>
          <w:lang w:eastAsia="ru-RU"/>
        </w:rPr>
        <w:t>просматривать расписание с сортировкой в приложении.</w:t>
      </w:r>
    </w:p>
    <w:p w14:paraId="27410C11" w14:textId="77777777" w:rsidR="009945F6" w:rsidRPr="009945F6" w:rsidRDefault="009945F6" w:rsidP="009945F6">
      <w:pPr>
        <w:rPr>
          <w:rFonts w:eastAsia="Times New Roman"/>
          <w:bCs/>
          <w:color w:val="000000"/>
          <w:lang w:eastAsia="ru-RU"/>
        </w:rPr>
      </w:pPr>
      <w:r w:rsidRPr="009945F6">
        <w:rPr>
          <w:rFonts w:eastAsia="Times New Roman"/>
          <w:bCs/>
          <w:color w:val="000000"/>
          <w:lang w:eastAsia="ru-RU"/>
        </w:rPr>
        <w:t>Задачи:</w:t>
      </w:r>
    </w:p>
    <w:p w14:paraId="05789E0E" w14:textId="1A54FC01" w:rsidR="009945F6" w:rsidRPr="00AE3A82" w:rsidRDefault="009945F6" w:rsidP="00AE3A82">
      <w:pPr>
        <w:pStyle w:val="a0"/>
      </w:pPr>
      <w:r w:rsidRPr="00AE3A82">
        <w:t>Исследование предметной области;</w:t>
      </w:r>
    </w:p>
    <w:p w14:paraId="7F542333" w14:textId="49546C5C" w:rsidR="009945F6" w:rsidRPr="00AE3A82" w:rsidRDefault="009945F6" w:rsidP="00AE3A82">
      <w:pPr>
        <w:pStyle w:val="af0"/>
        <w:numPr>
          <w:ilvl w:val="0"/>
          <w:numId w:val="22"/>
        </w:numPr>
        <w:ind w:left="0" w:firstLine="709"/>
      </w:pPr>
      <w:r w:rsidRPr="00AE3A82">
        <w:t>Обзор программных средств разработки;</w:t>
      </w:r>
    </w:p>
    <w:p w14:paraId="59D74A7F" w14:textId="3AA9550E" w:rsidR="009945F6" w:rsidRPr="00AE3A82" w:rsidRDefault="00AE3A82" w:rsidP="00AE3A82">
      <w:pPr>
        <w:pStyle w:val="af0"/>
        <w:numPr>
          <w:ilvl w:val="0"/>
          <w:numId w:val="22"/>
        </w:numPr>
        <w:ind w:left="0" w:firstLine="709"/>
      </w:pPr>
      <w:r>
        <w:t>Проектирование и написание кода</w:t>
      </w:r>
      <w:r w:rsidR="009945F6" w:rsidRPr="00AE3A82">
        <w:t>;</w:t>
      </w:r>
    </w:p>
    <w:p w14:paraId="78AA233F" w14:textId="3734B538" w:rsidR="00740BA5" w:rsidRPr="00AE3A82" w:rsidRDefault="009945F6" w:rsidP="00AE3A82">
      <w:pPr>
        <w:pStyle w:val="af0"/>
        <w:numPr>
          <w:ilvl w:val="0"/>
          <w:numId w:val="22"/>
        </w:numPr>
        <w:ind w:left="0" w:firstLine="709"/>
        <w:rPr>
          <w:rFonts w:eastAsia="Times New Roman"/>
          <w:bCs/>
          <w:color w:val="000000"/>
          <w:lang w:eastAsia="ru-RU"/>
        </w:rPr>
      </w:pPr>
      <w:r w:rsidRPr="00AE3A82">
        <w:t>Разработка пользовательского интерфейса</w:t>
      </w:r>
      <w:r w:rsidR="00AE3A82">
        <w:t>.</w:t>
      </w:r>
    </w:p>
    <w:p w14:paraId="7C1908B2" w14:textId="36F42EB1" w:rsidR="00AE3A82" w:rsidRDefault="00AE3A82" w:rsidP="00AE3A82">
      <w:pPr>
        <w:rPr>
          <w:rFonts w:eastAsia="Times New Roman"/>
          <w:bCs/>
          <w:color w:val="000000"/>
          <w:lang w:eastAsia="ru-RU"/>
        </w:rPr>
      </w:pPr>
    </w:p>
    <w:p w14:paraId="50B01371" w14:textId="77777777" w:rsidR="00AE3A82" w:rsidRPr="00AE3A82" w:rsidRDefault="00AE3A82" w:rsidP="00AE3A82">
      <w:pPr>
        <w:rPr>
          <w:rFonts w:eastAsia="Times New Roman"/>
          <w:bCs/>
          <w:color w:val="000000"/>
          <w:lang w:eastAsia="ru-RU"/>
        </w:rPr>
      </w:pPr>
    </w:p>
    <w:p w14:paraId="2CB35626" w14:textId="77777777" w:rsidR="008848A5" w:rsidRDefault="008848A5">
      <w:pPr>
        <w:ind w:firstLine="0"/>
        <w:jc w:val="center"/>
        <w:rPr>
          <w:color w:val="auto"/>
        </w:rPr>
      </w:pPr>
      <w:r>
        <w:rPr>
          <w:color w:val="auto"/>
        </w:rPr>
        <w:br w:type="page"/>
      </w:r>
    </w:p>
    <w:p w14:paraId="67801886" w14:textId="5776C5EE" w:rsidR="00BB1EA3" w:rsidRDefault="00927115" w:rsidP="00BB1EA3">
      <w:pPr>
        <w:pStyle w:val="a"/>
      </w:pPr>
      <w:bookmarkStart w:id="2" w:name="_Toc104801228"/>
      <w:r>
        <w:lastRenderedPageBreak/>
        <w:t>Анализ задания и о</w:t>
      </w:r>
      <w:r w:rsidR="00266D18">
        <w:t>писание предметной области</w:t>
      </w:r>
      <w:bookmarkEnd w:id="2"/>
    </w:p>
    <w:p w14:paraId="1DE46087" w14:textId="6605A992" w:rsidR="00927115" w:rsidRDefault="00927115" w:rsidP="00BC0E96">
      <w:pPr>
        <w:rPr>
          <w:rFonts w:eastAsia="Times New Roman"/>
          <w:color w:val="000000"/>
          <w:lang w:eastAsia="ru-RU"/>
        </w:rPr>
      </w:pPr>
      <w:r>
        <w:t xml:space="preserve">В рамках предметной области </w:t>
      </w:r>
      <w:r w:rsidR="005F6F95">
        <w:t xml:space="preserve">– </w:t>
      </w:r>
      <w:r>
        <w:t>получение расписания в удобном виде</w:t>
      </w:r>
      <w:r w:rsidR="005F6F95">
        <w:t xml:space="preserve"> –</w:t>
      </w:r>
      <w:r>
        <w:t xml:space="preserve"> требуется </w:t>
      </w:r>
      <w:r>
        <w:rPr>
          <w:rFonts w:eastAsia="Times New Roman"/>
          <w:color w:val="000000"/>
          <w:lang w:eastAsia="ru-RU"/>
        </w:rPr>
        <w:t>р</w:t>
      </w:r>
      <w:r w:rsidRPr="005F237F">
        <w:rPr>
          <w:rFonts w:eastAsia="Times New Roman"/>
          <w:color w:val="000000"/>
          <w:lang w:eastAsia="ru-RU"/>
        </w:rPr>
        <w:t>азработ</w:t>
      </w:r>
      <w:r>
        <w:rPr>
          <w:rFonts w:eastAsia="Times New Roman"/>
          <w:color w:val="000000"/>
          <w:lang w:eastAsia="ru-RU"/>
        </w:rPr>
        <w:t>ать</w:t>
      </w:r>
      <w:r w:rsidRPr="005F237F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eastAsia="ru-RU"/>
        </w:rPr>
        <w:t>службу (приложение)</w:t>
      </w:r>
      <w:r w:rsidRPr="005F237F">
        <w:rPr>
          <w:rFonts w:eastAsia="Times New Roman"/>
          <w:color w:val="000000"/>
          <w:lang w:eastAsia="ru-RU"/>
        </w:rPr>
        <w:t xml:space="preserve"> для ОС </w:t>
      </w:r>
      <w:proofErr w:type="spellStart"/>
      <w:r w:rsidRPr="005F237F">
        <w:rPr>
          <w:rFonts w:eastAsia="Times New Roman"/>
          <w:color w:val="000000"/>
          <w:lang w:eastAsia="ru-RU"/>
        </w:rPr>
        <w:t>Android</w:t>
      </w:r>
      <w:proofErr w:type="spellEnd"/>
      <w:r>
        <w:rPr>
          <w:rFonts w:eastAsia="Times New Roman"/>
          <w:color w:val="000000"/>
          <w:lang w:eastAsia="ru-RU"/>
        </w:rPr>
        <w:t>, позволяющее:</w:t>
      </w:r>
    </w:p>
    <w:p w14:paraId="55E76E1C" w14:textId="77777777" w:rsidR="00927115" w:rsidRDefault="00927115" w:rsidP="00927115">
      <w:pPr>
        <w:pStyle w:val="a0"/>
      </w:pPr>
      <w:r>
        <w:rPr>
          <w:lang w:eastAsia="ru-RU"/>
        </w:rPr>
        <w:t xml:space="preserve">Автоматически сохранять расписание в стандартный календарь </w:t>
      </w:r>
      <w:r>
        <w:rPr>
          <w:lang w:val="en-US" w:eastAsia="ru-RU"/>
        </w:rPr>
        <w:t>Android</w:t>
      </w:r>
      <w:r>
        <w:rPr>
          <w:lang w:eastAsia="ru-RU"/>
        </w:rPr>
        <w:t>;</w:t>
      </w:r>
    </w:p>
    <w:p w14:paraId="31D8F842" w14:textId="77777777" w:rsidR="00927115" w:rsidRPr="00927115" w:rsidRDefault="00927115" w:rsidP="00927115">
      <w:pPr>
        <w:pStyle w:val="a0"/>
      </w:pPr>
      <w:r>
        <w:rPr>
          <w:bCs/>
          <w:lang w:eastAsia="ru-RU"/>
        </w:rPr>
        <w:t>Просматривать расписание с сортировкой в приложении;</w:t>
      </w:r>
    </w:p>
    <w:p w14:paraId="03646F12" w14:textId="77777777" w:rsidR="00927115" w:rsidRPr="00927115" w:rsidRDefault="00927115" w:rsidP="00927115">
      <w:pPr>
        <w:pStyle w:val="a0"/>
      </w:pPr>
      <w:r>
        <w:rPr>
          <w:bCs/>
          <w:lang w:eastAsia="ru-RU"/>
        </w:rPr>
        <w:t>Устанавливать ссылку на расписание;</w:t>
      </w:r>
    </w:p>
    <w:p w14:paraId="5DDD39C6" w14:textId="77777777" w:rsidR="00927115" w:rsidRPr="00927115" w:rsidRDefault="00927115" w:rsidP="00927115">
      <w:pPr>
        <w:pStyle w:val="a0"/>
      </w:pPr>
      <w:r>
        <w:rPr>
          <w:bCs/>
          <w:lang w:eastAsia="ru-RU"/>
        </w:rPr>
        <w:t>Выбирать подгруппу для сортировки;</w:t>
      </w:r>
    </w:p>
    <w:p w14:paraId="4A44CDDE" w14:textId="20D615CA" w:rsidR="00940DD9" w:rsidRDefault="005F6F95" w:rsidP="00927115">
      <w:pPr>
        <w:pStyle w:val="a0"/>
      </w:pPr>
      <w:r>
        <w:rPr>
          <w:bCs/>
          <w:lang w:eastAsia="ru-RU"/>
        </w:rPr>
        <w:t>Автоматически синхронизировать расписание</w:t>
      </w:r>
      <w:r w:rsidR="00927115">
        <w:rPr>
          <w:bCs/>
          <w:lang w:eastAsia="ru-RU"/>
        </w:rPr>
        <w:t>.</w:t>
      </w:r>
    </w:p>
    <w:p w14:paraId="1D6F056E" w14:textId="77777777" w:rsidR="00940DD9" w:rsidRDefault="00940DD9" w:rsidP="00BC0E96"/>
    <w:p w14:paraId="0B56E126" w14:textId="77777777" w:rsidR="0041654F" w:rsidRDefault="0041654F" w:rsidP="00BC0E96"/>
    <w:p w14:paraId="20937D9F" w14:textId="79566F99" w:rsidR="00543B85" w:rsidRDefault="00543B85" w:rsidP="00BC0E96">
      <w:r>
        <w:br w:type="page"/>
      </w:r>
    </w:p>
    <w:p w14:paraId="3839C23E" w14:textId="36C0866D" w:rsidR="002C7959" w:rsidRDefault="005F6F95" w:rsidP="000A3C7C">
      <w:pPr>
        <w:pStyle w:val="a"/>
        <w:rPr>
          <w:lang w:val="en-US"/>
        </w:rPr>
      </w:pPr>
      <w:bookmarkStart w:id="3" w:name="_Toc104801229"/>
      <w:r>
        <w:lastRenderedPageBreak/>
        <w:t>Проектирование интерфейса</w:t>
      </w:r>
      <w:bookmarkEnd w:id="3"/>
    </w:p>
    <w:p w14:paraId="6CADBEBF" w14:textId="48B5D900" w:rsidR="00577854" w:rsidRDefault="005F6F95" w:rsidP="00FD6363">
      <w:r>
        <w:t>Приложение состоит из одного окна, в котором содержится расписание на одну неделю. При запуске отображается текущая неделя</w:t>
      </w:r>
      <w:r w:rsidR="003F6566">
        <w:t>.</w:t>
      </w:r>
    </w:p>
    <w:p w14:paraId="0F7025E1" w14:textId="18ADC163" w:rsidR="000F5110" w:rsidRDefault="000F5110" w:rsidP="000F5110">
      <w:pPr>
        <w:pStyle w:val="af5"/>
        <w:rPr>
          <w:noProof/>
        </w:rPr>
      </w:pPr>
    </w:p>
    <w:p w14:paraId="5CE0C2FD" w14:textId="4E494D65" w:rsidR="003F6566" w:rsidRPr="006606D9" w:rsidRDefault="006606D9" w:rsidP="006606D9">
      <w:pPr>
        <w:pStyle w:val="af5"/>
      </w:pPr>
      <w:r w:rsidRPr="006606D9">
        <w:rPr>
          <w:noProof/>
        </w:rPr>
        <w:drawing>
          <wp:inline distT="0" distB="0" distL="0" distR="0" wp14:anchorId="6D2B0AF5" wp14:editId="087718D9">
            <wp:extent cx="1997612" cy="3995506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4765" cy="40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86E8" w14:textId="04018A4A" w:rsidR="000F5110" w:rsidRPr="00BF4006" w:rsidRDefault="000F5110" w:rsidP="006606D9">
      <w:pPr>
        <w:pStyle w:val="af5"/>
        <w:rPr>
          <w:lang w:val="ru-RU"/>
        </w:rPr>
      </w:pPr>
      <w:r w:rsidRPr="00BF12B2">
        <w:rPr>
          <w:lang w:val="ru-RU"/>
        </w:rPr>
        <w:t xml:space="preserve">Рисунок </w:t>
      </w:r>
      <w:r w:rsidRPr="006606D9">
        <w:fldChar w:fldCharType="begin"/>
      </w:r>
      <w:r w:rsidRPr="00BF12B2">
        <w:rPr>
          <w:lang w:val="ru-RU"/>
        </w:rPr>
        <w:instrText xml:space="preserve"> </w:instrText>
      </w:r>
      <w:r w:rsidRPr="006606D9">
        <w:instrText>SEQ</w:instrText>
      </w:r>
      <w:r w:rsidRPr="00BF12B2">
        <w:rPr>
          <w:lang w:val="ru-RU"/>
        </w:rPr>
        <w:instrText xml:space="preserve"> Рисунок \* </w:instrText>
      </w:r>
      <w:r w:rsidRPr="006606D9">
        <w:instrText>ARABIC</w:instrText>
      </w:r>
      <w:r w:rsidRPr="00BF12B2">
        <w:rPr>
          <w:lang w:val="ru-RU"/>
        </w:rPr>
        <w:instrText xml:space="preserve"> </w:instrText>
      </w:r>
      <w:r w:rsidRPr="006606D9">
        <w:fldChar w:fldCharType="separate"/>
      </w:r>
      <w:r w:rsidR="0046589A" w:rsidRPr="00BF12B2">
        <w:rPr>
          <w:noProof/>
          <w:lang w:val="ru-RU"/>
        </w:rPr>
        <w:t>1</w:t>
      </w:r>
      <w:r w:rsidRPr="006606D9">
        <w:fldChar w:fldCharType="end"/>
      </w:r>
      <w:r w:rsidRPr="00BF12B2">
        <w:rPr>
          <w:lang w:val="ru-RU"/>
        </w:rPr>
        <w:t xml:space="preserve"> – </w:t>
      </w:r>
      <w:r w:rsidR="003F6566" w:rsidRPr="00BF12B2">
        <w:rPr>
          <w:lang w:val="ru-RU"/>
        </w:rPr>
        <w:t>Главное окно приложения</w:t>
      </w:r>
    </w:p>
    <w:p w14:paraId="7707A0AA" w14:textId="77777777" w:rsidR="000F5110" w:rsidRDefault="000F5110" w:rsidP="000F5110"/>
    <w:p w14:paraId="6402431D" w14:textId="0003D697" w:rsidR="00DF06AF" w:rsidRDefault="003F6566" w:rsidP="00FD6363">
      <w:r>
        <w:t>Кнопки навигации сверху (в виде стрелок) позволяют переходить на неделю назад и вперёд. Кнопка настроек открывает диалоговое окно, позволяющее задать группу и выбрать подгруппу для сортировки внутри приложения.</w:t>
      </w:r>
    </w:p>
    <w:p w14:paraId="7BCC3C0A" w14:textId="77777777" w:rsidR="003F6566" w:rsidRPr="00BF12B2" w:rsidRDefault="003F6566" w:rsidP="006606D9">
      <w:pPr>
        <w:pStyle w:val="af5"/>
        <w:rPr>
          <w:lang w:val="ru-RU"/>
        </w:rPr>
      </w:pPr>
    </w:p>
    <w:p w14:paraId="10622FB9" w14:textId="5348BA6C" w:rsidR="000F5110" w:rsidRDefault="006606D9" w:rsidP="006606D9">
      <w:pPr>
        <w:pStyle w:val="af5"/>
      </w:pPr>
      <w:r>
        <w:rPr>
          <w:noProof/>
        </w:rPr>
        <w:drawing>
          <wp:inline distT="0" distB="0" distL="0" distR="0" wp14:anchorId="282493CF" wp14:editId="7183F734">
            <wp:extent cx="3327010" cy="2063933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348" cy="20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6438" w14:textId="57D644AD" w:rsidR="000F5110" w:rsidRDefault="000F5110" w:rsidP="006606D9">
      <w:pPr>
        <w:pStyle w:val="af5"/>
        <w:rPr>
          <w:lang w:val="ru-RU"/>
        </w:rPr>
      </w:pPr>
      <w:r w:rsidRPr="00D41FA1">
        <w:rPr>
          <w:lang w:val="ru-RU"/>
        </w:rPr>
        <w:t xml:space="preserve">Рисунок </w:t>
      </w:r>
      <w:r>
        <w:fldChar w:fldCharType="begin"/>
      </w:r>
      <w:r w:rsidRPr="00D41FA1">
        <w:rPr>
          <w:lang w:val="ru-RU"/>
        </w:rPr>
        <w:instrText xml:space="preserve"> </w:instrText>
      </w:r>
      <w:r>
        <w:instrText>SEQ</w:instrText>
      </w:r>
      <w:r>
        <w:rPr>
          <w:lang w:val="ru-RU"/>
        </w:rPr>
        <w:instrText xml:space="preserve"> </w:instrText>
      </w:r>
      <w:r w:rsidRPr="000F5110">
        <w:rPr>
          <w:lang w:val="ru-RU"/>
        </w:rPr>
        <w:instrText>Рисунок</w:instrText>
      </w:r>
      <w:r w:rsidRPr="00D41FA1">
        <w:rPr>
          <w:lang w:val="ru-RU"/>
        </w:rPr>
        <w:instrText xml:space="preserve"> \* </w:instrText>
      </w:r>
      <w:r>
        <w:instrText>ARABIC</w:instrText>
      </w:r>
      <w:r w:rsidRPr="00D41FA1">
        <w:rPr>
          <w:lang w:val="ru-RU"/>
        </w:rPr>
        <w:instrText xml:space="preserve"> </w:instrText>
      </w:r>
      <w:r>
        <w:fldChar w:fldCharType="separate"/>
      </w:r>
      <w:r w:rsidR="0046589A">
        <w:rPr>
          <w:noProof/>
        </w:rPr>
        <w:t>2</w:t>
      </w:r>
      <w:r>
        <w:fldChar w:fldCharType="end"/>
      </w:r>
      <w:r w:rsidRPr="00D41FA1">
        <w:rPr>
          <w:lang w:val="ru-RU"/>
        </w:rPr>
        <w:t xml:space="preserve"> – </w:t>
      </w:r>
      <w:r w:rsidR="006606D9">
        <w:rPr>
          <w:lang w:val="ru-RU"/>
        </w:rPr>
        <w:t>Диалоговое окно настроек</w:t>
      </w:r>
    </w:p>
    <w:p w14:paraId="05BA02FE" w14:textId="77777777" w:rsidR="000F5110" w:rsidRPr="000F5110" w:rsidRDefault="000F5110" w:rsidP="000F5110"/>
    <w:p w14:paraId="15A6DD6E" w14:textId="4F86D995" w:rsidR="00B74918" w:rsidRPr="0046479E" w:rsidRDefault="00B74918">
      <w:pPr>
        <w:ind w:firstLine="0"/>
        <w:jc w:val="center"/>
      </w:pPr>
      <w:r w:rsidRPr="0046479E">
        <w:br w:type="page"/>
      </w:r>
    </w:p>
    <w:p w14:paraId="1ADD9E24" w14:textId="234474B8" w:rsidR="000A3C7C" w:rsidRDefault="006606D9" w:rsidP="000A3C7C">
      <w:pPr>
        <w:pStyle w:val="a"/>
      </w:pPr>
      <w:bookmarkStart w:id="4" w:name="_Toc104801230"/>
      <w:r>
        <w:lastRenderedPageBreak/>
        <w:t>Проектирование приложения</w:t>
      </w:r>
      <w:bookmarkEnd w:id="4"/>
    </w:p>
    <w:p w14:paraId="143E7F14" w14:textId="6D8BA234" w:rsidR="006606D9" w:rsidRPr="006606D9" w:rsidRDefault="006606D9" w:rsidP="006606D9">
      <w:pPr>
        <w:pStyle w:val="a"/>
        <w:numPr>
          <w:ilvl w:val="0"/>
          <w:numId w:val="0"/>
        </w:numPr>
        <w:ind w:left="709"/>
      </w:pPr>
      <w:bookmarkStart w:id="5" w:name="_Hlk104792285"/>
      <w:bookmarkStart w:id="6" w:name="_Toc104801231"/>
      <w:r>
        <w:t>3.1</w:t>
      </w:r>
      <w:r w:rsidR="00730A5E">
        <w:t xml:space="preserve"> Архитектура приложения</w:t>
      </w:r>
      <w:bookmarkEnd w:id="5"/>
      <w:bookmarkEnd w:id="6"/>
    </w:p>
    <w:p w14:paraId="46A8FC42" w14:textId="5509D5D2" w:rsidR="004D69E7" w:rsidRPr="00730A5E" w:rsidRDefault="00730A5E" w:rsidP="004D69E7">
      <w:r>
        <w:t xml:space="preserve">Код приложения разделён на три части: </w:t>
      </w:r>
      <w:r>
        <w:rPr>
          <w:lang w:val="en-US"/>
        </w:rPr>
        <w:t>view</w:t>
      </w:r>
      <w:r w:rsidRPr="00730A5E">
        <w:t xml:space="preserve"> (</w:t>
      </w:r>
      <w:r>
        <w:t>работа с отображением и взаимодействие с данными и логикой</w:t>
      </w:r>
      <w:r w:rsidRPr="00730A5E">
        <w:t>)</w:t>
      </w:r>
      <w:r>
        <w:t xml:space="preserve">, </w:t>
      </w:r>
      <w:proofErr w:type="spellStart"/>
      <w:r>
        <w:rPr>
          <w:lang w:val="en-US"/>
        </w:rPr>
        <w:t>datamanager</w:t>
      </w:r>
      <w:proofErr w:type="spellEnd"/>
      <w:r w:rsidRPr="00730A5E">
        <w:t xml:space="preserve"> (</w:t>
      </w:r>
      <w:r>
        <w:t>хранение данных и их обработка</w:t>
      </w:r>
      <w:r w:rsidRPr="00730A5E">
        <w:t>)</w:t>
      </w:r>
      <w:r>
        <w:t xml:space="preserve">, </w:t>
      </w:r>
      <w:r>
        <w:rPr>
          <w:lang w:val="en-US"/>
        </w:rPr>
        <w:t>logic</w:t>
      </w:r>
      <w:r w:rsidRPr="00730A5E">
        <w:t xml:space="preserve"> (</w:t>
      </w:r>
      <w:r>
        <w:t xml:space="preserve">основная логика приложения, а также реализация </w:t>
      </w:r>
      <w:proofErr w:type="spellStart"/>
      <w:r>
        <w:t>автообновления</w:t>
      </w:r>
      <w:proofErr w:type="spellEnd"/>
      <w:r>
        <w:t xml:space="preserve"> и добавления в календарь</w:t>
      </w:r>
      <w:r w:rsidRPr="00730A5E">
        <w:t>)</w:t>
      </w:r>
      <w:r>
        <w:t>.</w:t>
      </w:r>
    </w:p>
    <w:p w14:paraId="518A4B0F" w14:textId="416E5F8E" w:rsidR="00730A5E" w:rsidRDefault="00730A5E" w:rsidP="004D69E7"/>
    <w:p w14:paraId="4254B403" w14:textId="49CF6809" w:rsidR="00730A5E" w:rsidRDefault="00730A5E" w:rsidP="00730A5E">
      <w:pPr>
        <w:pStyle w:val="a"/>
        <w:numPr>
          <w:ilvl w:val="0"/>
          <w:numId w:val="0"/>
        </w:numPr>
        <w:ind w:left="709"/>
      </w:pPr>
      <w:bookmarkStart w:id="7" w:name="_Toc104801232"/>
      <w:r>
        <w:t xml:space="preserve">3.2 </w:t>
      </w:r>
      <w:r w:rsidR="000A4CC7">
        <w:t>Реализация хранения данных</w:t>
      </w:r>
      <w:bookmarkEnd w:id="7"/>
    </w:p>
    <w:p w14:paraId="3C081F5B" w14:textId="47B31D84" w:rsidR="00730A5E" w:rsidRDefault="000A4CC7" w:rsidP="00730A5E">
      <w:r>
        <w:t xml:space="preserve">Для хранения данных приложение использует решения </w:t>
      </w:r>
      <w:r>
        <w:rPr>
          <w:lang w:val="en-US"/>
        </w:rPr>
        <w:t>Android</w:t>
      </w:r>
      <w:r w:rsidRPr="000A4CC7">
        <w:t xml:space="preserve"> </w:t>
      </w:r>
      <w:r>
        <w:rPr>
          <w:lang w:val="en-US"/>
        </w:rPr>
        <w:t>Room</w:t>
      </w:r>
      <w:r>
        <w:t xml:space="preserve"> (база данных) и </w:t>
      </w:r>
      <w:r>
        <w:rPr>
          <w:lang w:val="en-US"/>
        </w:rPr>
        <w:t>Jetpack</w:t>
      </w:r>
      <w:r w:rsidRPr="000A4CC7">
        <w:t xml:space="preserve"> </w:t>
      </w:r>
      <w:r>
        <w:rPr>
          <w:lang w:val="en-US"/>
        </w:rPr>
        <w:t>Datastore</w:t>
      </w:r>
      <w:r>
        <w:t xml:space="preserve"> (хранение данных ключ-значение).</w:t>
      </w:r>
    </w:p>
    <w:p w14:paraId="3D80397B" w14:textId="2E749B49" w:rsidR="000A4CC7" w:rsidRDefault="000A4CC7" w:rsidP="00730A5E">
      <w:r>
        <w:t xml:space="preserve">База данных </w:t>
      </w:r>
      <w:r w:rsidR="0061317F">
        <w:t>хранит расписание занятий, для этого используется одна таблица «</w:t>
      </w:r>
      <w:proofErr w:type="spellStart"/>
      <w:r w:rsidR="0061317F" w:rsidRPr="0061317F">
        <w:t>lesson_table</w:t>
      </w:r>
      <w:proofErr w:type="spellEnd"/>
      <w:r w:rsidR="0061317F">
        <w:t>» со следующими столбцами:</w:t>
      </w:r>
    </w:p>
    <w:p w14:paraId="6FF188E8" w14:textId="13B90931" w:rsidR="0061317F" w:rsidRDefault="0061317F" w:rsidP="0061317F">
      <w:pPr>
        <w:pStyle w:val="a0"/>
      </w:pPr>
      <w:proofErr w:type="spellStart"/>
      <w:r>
        <w:t>internalWeek</w:t>
      </w:r>
      <w:proofErr w:type="spellEnd"/>
      <w:r>
        <w:t>: Int - внутренний номер недели;</w:t>
      </w:r>
    </w:p>
    <w:p w14:paraId="201E2D29" w14:textId="3CA24BC8" w:rsidR="0061317F" w:rsidRDefault="0061317F" w:rsidP="0061317F">
      <w:pPr>
        <w:pStyle w:val="a0"/>
      </w:pPr>
      <w:proofErr w:type="spellStart"/>
      <w:r>
        <w:t>dayOfWeek</w:t>
      </w:r>
      <w:proofErr w:type="spellEnd"/>
      <w:r>
        <w:t>: Int - день недели, начало с 0;</w:t>
      </w:r>
    </w:p>
    <w:p w14:paraId="40B7418E" w14:textId="4FC44D35" w:rsidR="0061317F" w:rsidRDefault="0061317F" w:rsidP="0061317F">
      <w:pPr>
        <w:pStyle w:val="a0"/>
      </w:pPr>
      <w:proofErr w:type="spellStart"/>
      <w:r>
        <w:t>time</w:t>
      </w:r>
      <w:proofErr w:type="spellEnd"/>
      <w:r>
        <w:t>: Int - время в минутах (8:15 соответствует 495);</w:t>
      </w:r>
    </w:p>
    <w:p w14:paraId="515ABF40" w14:textId="38D2C2D2" w:rsidR="0061317F" w:rsidRDefault="0061317F" w:rsidP="0061317F">
      <w:pPr>
        <w:pStyle w:val="a0"/>
      </w:pPr>
      <w:proofErr w:type="spellStart"/>
      <w:r>
        <w:t>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- название предмета;</w:t>
      </w:r>
    </w:p>
    <w:p w14:paraId="2167CBD9" w14:textId="0888C098" w:rsidR="0061317F" w:rsidRDefault="0061317F" w:rsidP="0061317F">
      <w:pPr>
        <w:pStyle w:val="a0"/>
      </w:pPr>
      <w:proofErr w:type="spellStart"/>
      <w:r>
        <w:t>type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- тип пары (лекция/лаба/т.п.);</w:t>
      </w:r>
    </w:p>
    <w:p w14:paraId="26041641" w14:textId="6C3F41FF" w:rsidR="0061317F" w:rsidRDefault="0061317F" w:rsidP="0061317F">
      <w:pPr>
        <w:pStyle w:val="a0"/>
      </w:pPr>
      <w:proofErr w:type="spellStart"/>
      <w:r>
        <w:t>subgroup</w:t>
      </w:r>
      <w:proofErr w:type="spellEnd"/>
      <w:r>
        <w:t>: Int - подгруппа (если 0, то пара общая);</w:t>
      </w:r>
    </w:p>
    <w:p w14:paraId="05D68DF7" w14:textId="54C89CFF" w:rsidR="0061317F" w:rsidRDefault="0061317F" w:rsidP="0061317F">
      <w:pPr>
        <w:pStyle w:val="a0"/>
      </w:pPr>
      <w:proofErr w:type="spellStart"/>
      <w:r>
        <w:t>classroomName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</w:t>
      </w:r>
      <w:r w:rsidR="00CC21A5">
        <w:t>-</w:t>
      </w:r>
      <w:r>
        <w:t xml:space="preserve"> </w:t>
      </w:r>
      <w:r w:rsidR="00F425A2">
        <w:t xml:space="preserve">номер </w:t>
      </w:r>
      <w:r>
        <w:t>аудитори</w:t>
      </w:r>
      <w:r w:rsidR="00F425A2">
        <w:t>и</w:t>
      </w:r>
      <w:r>
        <w:t>;</w:t>
      </w:r>
    </w:p>
    <w:p w14:paraId="1310E1C0" w14:textId="2E95A58D" w:rsidR="0061317F" w:rsidRDefault="0061317F" w:rsidP="0061317F">
      <w:pPr>
        <w:pStyle w:val="a0"/>
      </w:pPr>
      <w:proofErr w:type="spellStart"/>
      <w:r>
        <w:t>classroomLink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</w:t>
      </w:r>
      <w:r w:rsidR="00F425A2">
        <w:t xml:space="preserve">- </w:t>
      </w:r>
      <w:r>
        <w:t>ссылка на аудиторию</w:t>
      </w:r>
      <w:r w:rsidR="00F425A2">
        <w:t>;</w:t>
      </w:r>
    </w:p>
    <w:p w14:paraId="09B12BE4" w14:textId="7E3C1947" w:rsidR="0061317F" w:rsidRDefault="0061317F" w:rsidP="0061317F">
      <w:pPr>
        <w:pStyle w:val="a0"/>
      </w:pPr>
      <w:proofErr w:type="spellStart"/>
      <w:r>
        <w:t>teacherName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</w:t>
      </w:r>
      <w:r w:rsidR="00F425A2">
        <w:t xml:space="preserve">- </w:t>
      </w:r>
      <w:r>
        <w:t>ФИО препода</w:t>
      </w:r>
      <w:r w:rsidR="00F425A2">
        <w:t>вателя;</w:t>
      </w:r>
    </w:p>
    <w:p w14:paraId="14D70076" w14:textId="253053DC" w:rsidR="00F425A2" w:rsidRDefault="0061317F" w:rsidP="00F425A2">
      <w:pPr>
        <w:pStyle w:val="a0"/>
      </w:pPr>
      <w:proofErr w:type="spellStart"/>
      <w:r>
        <w:t>teacherLink</w:t>
      </w:r>
      <w:proofErr w:type="spellEnd"/>
      <w:r>
        <w:t xml:space="preserve">: </w:t>
      </w:r>
      <w:proofErr w:type="spellStart"/>
      <w:r>
        <w:t>String</w:t>
      </w:r>
      <w:proofErr w:type="spellEnd"/>
      <w:r>
        <w:t xml:space="preserve"> </w:t>
      </w:r>
      <w:r w:rsidR="00F425A2">
        <w:t>-</w:t>
      </w:r>
      <w:r>
        <w:t xml:space="preserve"> ссылка на </w:t>
      </w:r>
      <w:r w:rsidR="00F425A2">
        <w:t>преподавателя.</w:t>
      </w:r>
    </w:p>
    <w:p w14:paraId="4A0DE115" w14:textId="3E3366EB" w:rsidR="00F425A2" w:rsidRDefault="00F425A2" w:rsidP="00F425A2">
      <w:pPr>
        <w:pStyle w:val="a0"/>
        <w:numPr>
          <w:ilvl w:val="0"/>
          <w:numId w:val="0"/>
        </w:numPr>
        <w:ind w:firstLine="709"/>
      </w:pPr>
      <w:r>
        <w:t>Помимо хранения занятий, требуется хранить некоторые пары ключ-значение:</w:t>
      </w:r>
    </w:p>
    <w:p w14:paraId="55002787" w14:textId="44B94C29" w:rsidR="00F425A2" w:rsidRDefault="00F425A2" w:rsidP="00F425A2">
      <w:pPr>
        <w:pStyle w:val="a0"/>
      </w:pPr>
      <w:proofErr w:type="spellStart"/>
      <w:r w:rsidRPr="00F425A2">
        <w:rPr>
          <w:lang w:val="en-US"/>
        </w:rPr>
        <w:t>currentWeek</w:t>
      </w:r>
      <w:proofErr w:type="spellEnd"/>
      <w:r w:rsidRPr="00F425A2">
        <w:t xml:space="preserve">: </w:t>
      </w:r>
      <w:r>
        <w:rPr>
          <w:lang w:val="en-US"/>
        </w:rPr>
        <w:t>Int</w:t>
      </w:r>
      <w:r w:rsidRPr="00F425A2">
        <w:t xml:space="preserve"> </w:t>
      </w:r>
      <w:r w:rsidR="00CC21A5">
        <w:t>-</w:t>
      </w:r>
      <w:r w:rsidRPr="00F425A2">
        <w:t xml:space="preserve"> </w:t>
      </w:r>
      <w:r>
        <w:t>неделя</w:t>
      </w:r>
      <w:r w:rsidRPr="00F425A2">
        <w:t xml:space="preserve"> </w:t>
      </w:r>
      <w:r>
        <w:t>в</w:t>
      </w:r>
      <w:r w:rsidRPr="00F425A2">
        <w:t xml:space="preserve"> </w:t>
      </w:r>
      <w:r>
        <w:t>последний запуск проверки устаревания данных в БД</w:t>
      </w:r>
      <w:r w:rsidR="00CC21A5">
        <w:t>;</w:t>
      </w:r>
    </w:p>
    <w:p w14:paraId="2257716D" w14:textId="13ABAC58" w:rsidR="00F425A2" w:rsidRDefault="00CC21A5" w:rsidP="00F425A2">
      <w:pPr>
        <w:pStyle w:val="a0"/>
      </w:pPr>
      <w:proofErr w:type="spellStart"/>
      <w:r w:rsidRPr="00CC21A5">
        <w:t>subgroup</w:t>
      </w:r>
      <w:proofErr w:type="spellEnd"/>
      <w:r w:rsidRPr="00F425A2">
        <w:t xml:space="preserve">: </w:t>
      </w:r>
      <w:r>
        <w:rPr>
          <w:lang w:val="en-US"/>
        </w:rPr>
        <w:t>Int</w:t>
      </w:r>
      <w:r w:rsidRPr="00F425A2">
        <w:t xml:space="preserve"> </w:t>
      </w:r>
      <w:r>
        <w:t>-</w:t>
      </w:r>
      <w:r w:rsidRPr="00F425A2">
        <w:t xml:space="preserve"> </w:t>
      </w:r>
      <w:r>
        <w:t>выбранная подгруппа;</w:t>
      </w:r>
    </w:p>
    <w:p w14:paraId="3BFF7194" w14:textId="247BEF8C" w:rsidR="00CC21A5" w:rsidRDefault="00CC21A5" w:rsidP="00F425A2">
      <w:pPr>
        <w:pStyle w:val="a0"/>
      </w:pPr>
      <w:proofErr w:type="spellStart"/>
      <w:r w:rsidRPr="00CC21A5">
        <w:t>link</w:t>
      </w:r>
      <w:proofErr w:type="spellEnd"/>
      <w:r w:rsidRPr="00CC21A5">
        <w:t xml:space="preserve">: </w:t>
      </w:r>
      <w:r>
        <w:rPr>
          <w:lang w:val="en-US"/>
        </w:rPr>
        <w:t>String</w:t>
      </w:r>
      <w:r w:rsidRPr="00CC21A5">
        <w:t xml:space="preserve"> </w:t>
      </w:r>
      <w:r>
        <w:t>-</w:t>
      </w:r>
      <w:r w:rsidRPr="00CC21A5">
        <w:t xml:space="preserve"> </w:t>
      </w:r>
      <w:r>
        <w:t>сохранённая ссылка на группу.</w:t>
      </w:r>
    </w:p>
    <w:p w14:paraId="41A19A5D" w14:textId="18CC1CA8" w:rsidR="00DF5848" w:rsidRDefault="00DF5848">
      <w:pPr>
        <w:ind w:firstLine="0"/>
        <w:jc w:val="center"/>
      </w:pPr>
      <w:r>
        <w:br w:type="page"/>
      </w:r>
    </w:p>
    <w:p w14:paraId="2727BEE1" w14:textId="0C0F572D" w:rsidR="00CC21A5" w:rsidRDefault="00156329" w:rsidP="00156329">
      <w:pPr>
        <w:pStyle w:val="a"/>
        <w:numPr>
          <w:ilvl w:val="0"/>
          <w:numId w:val="0"/>
        </w:numPr>
        <w:ind w:left="709"/>
      </w:pPr>
      <w:bookmarkStart w:id="8" w:name="_Toc104801233"/>
      <w:r>
        <w:lastRenderedPageBreak/>
        <w:t>3.</w:t>
      </w:r>
      <w:r w:rsidRPr="00156329">
        <w:t>3</w:t>
      </w:r>
      <w:r>
        <w:t xml:space="preserve"> Архитектура классов</w:t>
      </w:r>
      <w:bookmarkEnd w:id="8"/>
    </w:p>
    <w:p w14:paraId="465901B0" w14:textId="5FA286BE" w:rsidR="00156329" w:rsidRDefault="00156329" w:rsidP="00156329">
      <w:r>
        <w:t>Были созданы следующие классы:</w:t>
      </w:r>
    </w:p>
    <w:p w14:paraId="12FEAEAA" w14:textId="57821634" w:rsidR="00156329" w:rsidRPr="00156329" w:rsidRDefault="00156329" w:rsidP="00156329">
      <w:pPr>
        <w:pStyle w:val="a0"/>
      </w:pPr>
      <w:r>
        <w:rPr>
          <w:lang w:val="en-US"/>
        </w:rPr>
        <w:t>view</w:t>
      </w:r>
      <w:r w:rsidRPr="00156329">
        <w:t xml:space="preserve"> </w:t>
      </w:r>
      <w:r>
        <w:t>(работа с отображением и взаимодействие с данными и логикой)</w:t>
      </w:r>
    </w:p>
    <w:p w14:paraId="31089368" w14:textId="77777777" w:rsidR="00156329" w:rsidRPr="00156329" w:rsidRDefault="00156329" w:rsidP="007B0122">
      <w:pPr>
        <w:pStyle w:val="a0"/>
        <w:numPr>
          <w:ilvl w:val="1"/>
          <w:numId w:val="22"/>
        </w:numPr>
        <w:ind w:left="567" w:firstLine="709"/>
        <w:rPr>
          <w:lang w:val="en-US"/>
        </w:rPr>
      </w:pPr>
      <w:proofErr w:type="spellStart"/>
      <w:r w:rsidRPr="00156329">
        <w:rPr>
          <w:lang w:val="en-US"/>
        </w:rPr>
        <w:t>MainActivity</w:t>
      </w:r>
      <w:proofErr w:type="spellEnd"/>
      <w:r w:rsidRPr="00156329">
        <w:rPr>
          <w:lang w:val="en-US"/>
        </w:rPr>
        <w:t xml:space="preserve"> – </w:t>
      </w:r>
      <w:r>
        <w:t>работа</w:t>
      </w:r>
      <w:r w:rsidRPr="00156329">
        <w:rPr>
          <w:lang w:val="en-US"/>
        </w:rPr>
        <w:t xml:space="preserve"> </w:t>
      </w:r>
      <w:r>
        <w:t>с</w:t>
      </w:r>
      <w:r w:rsidRPr="00156329">
        <w:rPr>
          <w:lang w:val="en-US"/>
        </w:rPr>
        <w:t xml:space="preserve"> </w:t>
      </w:r>
      <w:r>
        <w:t>основным</w:t>
      </w:r>
      <w:r w:rsidRPr="00156329">
        <w:rPr>
          <w:lang w:val="en-US"/>
        </w:rPr>
        <w:t xml:space="preserve"> Activity;</w:t>
      </w:r>
    </w:p>
    <w:p w14:paraId="7CE813BE" w14:textId="4A3343B9" w:rsidR="00156329" w:rsidRPr="007B0122" w:rsidRDefault="00156329" w:rsidP="007B0122">
      <w:pPr>
        <w:pStyle w:val="2"/>
        <w:rPr>
          <w:lang w:val="ru-RU"/>
        </w:rPr>
      </w:pPr>
      <w:proofErr w:type="spellStart"/>
      <w:r>
        <w:t>WeekAdapter</w:t>
      </w:r>
      <w:proofErr w:type="spellEnd"/>
      <w:r w:rsidRPr="00BF12B2">
        <w:rPr>
          <w:lang w:val="ru-RU"/>
        </w:rPr>
        <w:t xml:space="preserve"> – отображение </w:t>
      </w:r>
      <w:r w:rsidR="007B0122" w:rsidRPr="00BF12B2">
        <w:rPr>
          <w:lang w:val="ru-RU"/>
        </w:rPr>
        <w:t>недели</w:t>
      </w:r>
      <w:r w:rsidRPr="00BF12B2">
        <w:rPr>
          <w:lang w:val="ru-RU"/>
        </w:rPr>
        <w:t xml:space="preserve"> в </w:t>
      </w:r>
      <w:proofErr w:type="spellStart"/>
      <w:r>
        <w:t>RecyclerView</w:t>
      </w:r>
      <w:proofErr w:type="spellEnd"/>
      <w:r w:rsidRPr="00BF12B2">
        <w:rPr>
          <w:lang w:val="ru-RU"/>
        </w:rPr>
        <w:t>;</w:t>
      </w:r>
    </w:p>
    <w:p w14:paraId="2650B859" w14:textId="5300320F" w:rsidR="00156329" w:rsidRDefault="00156329" w:rsidP="007B0122">
      <w:pPr>
        <w:pStyle w:val="a0"/>
        <w:numPr>
          <w:ilvl w:val="1"/>
          <w:numId w:val="22"/>
        </w:numPr>
        <w:ind w:left="567" w:firstLine="709"/>
      </w:pPr>
      <w:proofErr w:type="spellStart"/>
      <w:r>
        <w:t>LessonAdapter</w:t>
      </w:r>
      <w:proofErr w:type="spellEnd"/>
      <w:r>
        <w:t xml:space="preserve"> – отображение пар в </w:t>
      </w:r>
      <w:proofErr w:type="spellStart"/>
      <w:r>
        <w:t>RecyclerView</w:t>
      </w:r>
      <w:proofErr w:type="spellEnd"/>
      <w:r>
        <w:t>;</w:t>
      </w:r>
    </w:p>
    <w:p w14:paraId="498D3F18" w14:textId="685098D5" w:rsidR="007B0122" w:rsidRDefault="007B0122" w:rsidP="007B0122">
      <w:pPr>
        <w:pStyle w:val="a0"/>
      </w:pPr>
      <w:proofErr w:type="spellStart"/>
      <w:r>
        <w:rPr>
          <w:lang w:val="en-US"/>
        </w:rPr>
        <w:t>datamanager</w:t>
      </w:r>
      <w:proofErr w:type="spellEnd"/>
      <w:r w:rsidRPr="00730A5E">
        <w:t xml:space="preserve"> (</w:t>
      </w:r>
      <w:r>
        <w:t>хранение данных и их обработка</w:t>
      </w:r>
      <w:r w:rsidRPr="00730A5E">
        <w:t>)</w:t>
      </w:r>
      <w:r>
        <w:t>:</w:t>
      </w:r>
    </w:p>
    <w:p w14:paraId="3DCDBCC5" w14:textId="77777777" w:rsidR="007B0122" w:rsidRPr="007B0122" w:rsidRDefault="007B0122" w:rsidP="007B0122">
      <w:pPr>
        <w:pStyle w:val="2"/>
        <w:rPr>
          <w:lang w:val="ru-RU"/>
        </w:rPr>
      </w:pPr>
      <w:proofErr w:type="spellStart"/>
      <w:r>
        <w:t>ScheduleHtmlData</w:t>
      </w:r>
      <w:proofErr w:type="spellEnd"/>
      <w:r w:rsidRPr="007B0122">
        <w:rPr>
          <w:lang w:val="ru-RU"/>
        </w:rPr>
        <w:t xml:space="preserve"> – класс данных, предоставляющий обработанную информацию;</w:t>
      </w:r>
    </w:p>
    <w:p w14:paraId="18CF965A" w14:textId="77777777" w:rsidR="007B0122" w:rsidRPr="007B0122" w:rsidRDefault="007B0122" w:rsidP="007B0122">
      <w:pPr>
        <w:pStyle w:val="2"/>
        <w:rPr>
          <w:lang w:val="ru-RU"/>
        </w:rPr>
      </w:pPr>
      <w:proofErr w:type="spellStart"/>
      <w:r>
        <w:t>DataManager</w:t>
      </w:r>
      <w:proofErr w:type="spellEnd"/>
      <w:r w:rsidRPr="007B0122">
        <w:rPr>
          <w:lang w:val="ru-RU"/>
        </w:rPr>
        <w:t xml:space="preserve"> – инкапсулирует </w:t>
      </w:r>
      <w:proofErr w:type="spellStart"/>
      <w:r>
        <w:t>StoredDatabase</w:t>
      </w:r>
      <w:proofErr w:type="spellEnd"/>
      <w:r w:rsidRPr="007B0122">
        <w:rPr>
          <w:lang w:val="ru-RU"/>
        </w:rPr>
        <w:t xml:space="preserve"> и </w:t>
      </w:r>
      <w:proofErr w:type="spellStart"/>
      <w:r>
        <w:t>StoredVariables</w:t>
      </w:r>
      <w:proofErr w:type="spellEnd"/>
      <w:r w:rsidRPr="007B0122">
        <w:rPr>
          <w:lang w:val="ru-RU"/>
        </w:rPr>
        <w:t xml:space="preserve"> и предоставляет удобные методы для работы с БД и хранилищем переменных;</w:t>
      </w:r>
    </w:p>
    <w:p w14:paraId="6EC7CACB" w14:textId="77777777" w:rsidR="007B0122" w:rsidRPr="007B0122" w:rsidRDefault="007B0122" w:rsidP="007B0122">
      <w:pPr>
        <w:pStyle w:val="2"/>
        <w:rPr>
          <w:lang w:val="ru-RU"/>
        </w:rPr>
      </w:pPr>
      <w:proofErr w:type="spellStart"/>
      <w:r>
        <w:t>StoredVariables</w:t>
      </w:r>
      <w:proofErr w:type="spellEnd"/>
      <w:r w:rsidRPr="007B0122">
        <w:rPr>
          <w:lang w:val="ru-RU"/>
        </w:rPr>
        <w:t xml:space="preserve"> – реализует хранилище данных ключ-значение;</w:t>
      </w:r>
    </w:p>
    <w:p w14:paraId="01BBAE42" w14:textId="77777777" w:rsidR="007B0122" w:rsidRPr="007B0122" w:rsidRDefault="007B0122" w:rsidP="007B0122">
      <w:pPr>
        <w:pStyle w:val="2"/>
        <w:rPr>
          <w:lang w:val="ru-RU"/>
        </w:rPr>
      </w:pPr>
      <w:proofErr w:type="spellStart"/>
      <w:r>
        <w:t>StoredDatabase</w:t>
      </w:r>
      <w:proofErr w:type="spellEnd"/>
      <w:r w:rsidRPr="007B0122">
        <w:rPr>
          <w:lang w:val="ru-RU"/>
        </w:rPr>
        <w:t xml:space="preserve"> – реализует подключение к БД при помощи </w:t>
      </w:r>
      <w:proofErr w:type="spellStart"/>
      <w:r>
        <w:t>LessonDao</w:t>
      </w:r>
      <w:proofErr w:type="spellEnd"/>
      <w:r w:rsidRPr="007B0122">
        <w:rPr>
          <w:lang w:val="ru-RU"/>
        </w:rPr>
        <w:t xml:space="preserve"> и </w:t>
      </w:r>
      <w:r>
        <w:t>Lesson</w:t>
      </w:r>
      <w:r w:rsidRPr="007B0122">
        <w:rPr>
          <w:lang w:val="ru-RU"/>
        </w:rPr>
        <w:t>;</w:t>
      </w:r>
    </w:p>
    <w:p w14:paraId="1818CBA8" w14:textId="77777777" w:rsidR="007B0122" w:rsidRPr="007B0122" w:rsidRDefault="007B0122" w:rsidP="007B0122">
      <w:pPr>
        <w:pStyle w:val="2"/>
        <w:rPr>
          <w:lang w:val="ru-RU"/>
        </w:rPr>
      </w:pPr>
      <w:proofErr w:type="spellStart"/>
      <w:r>
        <w:t>LessonDao</w:t>
      </w:r>
      <w:proofErr w:type="spellEnd"/>
      <w:r w:rsidRPr="007B0122">
        <w:rPr>
          <w:lang w:val="ru-RU"/>
        </w:rPr>
        <w:t xml:space="preserve"> – реализует получение данных к БД;</w:t>
      </w:r>
    </w:p>
    <w:p w14:paraId="3F2CAF14" w14:textId="1264BA4D" w:rsidR="007B0122" w:rsidRDefault="007B0122" w:rsidP="007B0122">
      <w:pPr>
        <w:pStyle w:val="2"/>
        <w:rPr>
          <w:lang w:val="ru-RU"/>
        </w:rPr>
      </w:pPr>
      <w:r>
        <w:t>Lesson</w:t>
      </w:r>
      <w:r w:rsidRPr="007B0122">
        <w:rPr>
          <w:lang w:val="ru-RU"/>
        </w:rPr>
        <w:t xml:space="preserve"> – класс данных, предоставляющий необходимые поля таблицы БД</w:t>
      </w:r>
      <w:r>
        <w:rPr>
          <w:lang w:val="ru-RU"/>
        </w:rPr>
        <w:t>;</w:t>
      </w:r>
    </w:p>
    <w:p w14:paraId="3D4BE733" w14:textId="01F3954D" w:rsidR="007B0122" w:rsidRPr="007B0122" w:rsidRDefault="007B0122" w:rsidP="007B0122">
      <w:pPr>
        <w:pStyle w:val="a0"/>
      </w:pPr>
      <w:r>
        <w:rPr>
          <w:lang w:val="en-US"/>
        </w:rPr>
        <w:t>logic</w:t>
      </w:r>
      <w:r w:rsidRPr="00730A5E">
        <w:t xml:space="preserve"> (</w:t>
      </w:r>
      <w:r>
        <w:t xml:space="preserve">основная логика приложения, а также реализация </w:t>
      </w:r>
      <w:proofErr w:type="spellStart"/>
      <w:r>
        <w:t>автообновления</w:t>
      </w:r>
      <w:proofErr w:type="spellEnd"/>
      <w:r>
        <w:t xml:space="preserve"> и добавления в календарь</w:t>
      </w:r>
      <w:r w:rsidRPr="00730A5E">
        <w:t>)</w:t>
      </w:r>
      <w:r>
        <w:t>:</w:t>
      </w:r>
    </w:p>
    <w:p w14:paraId="01BD034E" w14:textId="3D715091" w:rsidR="00156329" w:rsidRPr="007B0122" w:rsidRDefault="00156329" w:rsidP="007B0122">
      <w:pPr>
        <w:pStyle w:val="2"/>
        <w:rPr>
          <w:lang w:val="ru-RU"/>
        </w:rPr>
      </w:pPr>
      <w:proofErr w:type="spellStart"/>
      <w:r>
        <w:t>AutoUpdater</w:t>
      </w:r>
      <w:proofErr w:type="spellEnd"/>
      <w:r w:rsidRPr="007B0122">
        <w:rPr>
          <w:lang w:val="ru-RU"/>
        </w:rPr>
        <w:t xml:space="preserve"> – реализация автоматического обновления данных в фоне;</w:t>
      </w:r>
    </w:p>
    <w:p w14:paraId="5E298467" w14:textId="4224FC0D" w:rsidR="00156329" w:rsidRDefault="007B0122" w:rsidP="007B0122">
      <w:pPr>
        <w:pStyle w:val="2"/>
      </w:pPr>
      <w:proofErr w:type="spellStart"/>
      <w:r>
        <w:t>CalendarWorker</w:t>
      </w:r>
      <w:proofErr w:type="spellEnd"/>
      <w:r w:rsidRPr="007B0122">
        <w:rPr>
          <w:lang w:val="ru-RU"/>
        </w:rPr>
        <w:t xml:space="preserve"> – </w:t>
      </w:r>
      <w:proofErr w:type="spellStart"/>
      <w:r>
        <w:t>работа</w:t>
      </w:r>
      <w:proofErr w:type="spellEnd"/>
      <w:r>
        <w:t xml:space="preserve"> с </w:t>
      </w:r>
      <w:proofErr w:type="spellStart"/>
      <w:r>
        <w:t>календарём</w:t>
      </w:r>
      <w:proofErr w:type="spellEnd"/>
      <w:r>
        <w:t xml:space="preserve"> Android;</w:t>
      </w:r>
    </w:p>
    <w:p w14:paraId="4B347A10" w14:textId="77777777" w:rsidR="00156329" w:rsidRPr="00BF12B2" w:rsidRDefault="00156329" w:rsidP="007B0122">
      <w:pPr>
        <w:pStyle w:val="2"/>
        <w:rPr>
          <w:lang w:val="ru-RU"/>
        </w:rPr>
      </w:pPr>
      <w:r>
        <w:t>Time</w:t>
      </w:r>
      <w:r w:rsidRPr="00BF12B2">
        <w:rPr>
          <w:lang w:val="ru-RU"/>
        </w:rPr>
        <w:t xml:space="preserve"> – работа со временем и датой;</w:t>
      </w:r>
    </w:p>
    <w:p w14:paraId="4F3728B7" w14:textId="5F77B93D" w:rsidR="00730A5E" w:rsidRPr="007B0122" w:rsidRDefault="00156329" w:rsidP="007B0122">
      <w:pPr>
        <w:pStyle w:val="2"/>
        <w:rPr>
          <w:lang w:val="ru-RU"/>
        </w:rPr>
      </w:pPr>
      <w:r>
        <w:t>Parser</w:t>
      </w:r>
      <w:r w:rsidRPr="007B0122">
        <w:rPr>
          <w:lang w:val="ru-RU"/>
        </w:rPr>
        <w:t xml:space="preserve"> – получение и обработка данных извне</w:t>
      </w:r>
      <w:r w:rsidR="007B0122">
        <w:rPr>
          <w:lang w:val="ru-RU"/>
        </w:rPr>
        <w:t>.</w:t>
      </w:r>
    </w:p>
    <w:p w14:paraId="0F0A41FD" w14:textId="14782224" w:rsidR="007B0122" w:rsidRDefault="007B0122" w:rsidP="007B0122">
      <w:pPr>
        <w:pStyle w:val="a0"/>
        <w:numPr>
          <w:ilvl w:val="0"/>
          <w:numId w:val="0"/>
        </w:numPr>
        <w:ind w:firstLine="709"/>
      </w:pPr>
    </w:p>
    <w:p w14:paraId="537294DC" w14:textId="77777777" w:rsidR="00791E5B" w:rsidRDefault="00791E5B" w:rsidP="0046589A">
      <w:pPr>
        <w:pStyle w:val="af5"/>
        <w:rPr>
          <w:lang w:val="ru-RU"/>
        </w:rPr>
        <w:sectPr w:rsidR="00791E5B" w:rsidSect="00011307">
          <w:footerReference w:type="default" r:id="rId12"/>
          <w:footerReference w:type="first" r:id="rId13"/>
          <w:pgSz w:w="11906" w:h="16838" w:code="9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EF82E7" w14:textId="6416D382" w:rsidR="0046589A" w:rsidRPr="00BF12B2" w:rsidRDefault="00BF12B2" w:rsidP="0046589A">
      <w:pPr>
        <w:pStyle w:val="af5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8AE44F1" wp14:editId="59E7F252">
            <wp:extent cx="8734745" cy="526161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859" cy="52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9F80" w14:textId="77777777" w:rsidR="00791E5B" w:rsidRDefault="0046589A" w:rsidP="0046589A">
      <w:pPr>
        <w:pStyle w:val="af5"/>
        <w:rPr>
          <w:lang w:val="ru-RU"/>
        </w:rPr>
        <w:sectPr w:rsidR="00791E5B" w:rsidSect="00791E5B">
          <w:pgSz w:w="16838" w:h="11906" w:orient="landscape" w:code="9"/>
          <w:pgMar w:top="1701" w:right="1134" w:bottom="567" w:left="1134" w:header="709" w:footer="709" w:gutter="0"/>
          <w:cols w:space="708"/>
          <w:titlePg/>
          <w:docGrid w:linePitch="381"/>
        </w:sectPr>
      </w:pPr>
      <w:r w:rsidRPr="00BF12B2">
        <w:rPr>
          <w:lang w:val="ru-RU"/>
        </w:rPr>
        <w:t xml:space="preserve">Рисунок </w:t>
      </w:r>
      <w:r>
        <w:fldChar w:fldCharType="begin"/>
      </w:r>
      <w:r w:rsidRPr="00BF12B2">
        <w:rPr>
          <w:lang w:val="ru-RU"/>
        </w:rPr>
        <w:instrText xml:space="preserve"> </w:instrText>
      </w:r>
      <w:r>
        <w:instrText>SEQ</w:instrText>
      </w:r>
      <w:r w:rsidRPr="00BF12B2">
        <w:rPr>
          <w:lang w:val="ru-RU"/>
        </w:rPr>
        <w:instrText xml:space="preserve"> Рисунок \* </w:instrText>
      </w:r>
      <w:r>
        <w:instrText>ARABIC</w:instrText>
      </w:r>
      <w:r w:rsidRPr="00BF12B2">
        <w:rPr>
          <w:lang w:val="ru-RU"/>
        </w:rPr>
        <w:instrText xml:space="preserve"> </w:instrText>
      </w:r>
      <w:r>
        <w:fldChar w:fldCharType="separate"/>
      </w:r>
      <w:r w:rsidRPr="00BF12B2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Диаграмма классов</w:t>
      </w:r>
    </w:p>
    <w:p w14:paraId="03F55C9B" w14:textId="77777777" w:rsidR="008F6BDA" w:rsidRDefault="004978F6" w:rsidP="008F6BDA">
      <w:pPr>
        <w:pStyle w:val="a0"/>
        <w:numPr>
          <w:ilvl w:val="0"/>
          <w:numId w:val="0"/>
        </w:numPr>
        <w:ind w:firstLine="709"/>
      </w:pPr>
      <w:r>
        <w:lastRenderedPageBreak/>
        <w:t xml:space="preserve">Начало работы программы происходит через автоматический вызов класса </w:t>
      </w:r>
      <w:proofErr w:type="spellStart"/>
      <w:r w:rsidRPr="00156329">
        <w:rPr>
          <w:lang w:val="en-US"/>
        </w:rPr>
        <w:t>MainActivity</w:t>
      </w:r>
      <w:proofErr w:type="spellEnd"/>
      <w:r>
        <w:t xml:space="preserve">, который инкапсулирует </w:t>
      </w:r>
      <w:proofErr w:type="spellStart"/>
      <w:r w:rsidRPr="004978F6">
        <w:t>DataManager</w:t>
      </w:r>
      <w:proofErr w:type="spellEnd"/>
      <w:r>
        <w:t xml:space="preserve"> и </w:t>
      </w:r>
      <w:proofErr w:type="spellStart"/>
      <w:r w:rsidRPr="004978F6">
        <w:t>CalendarWorker</w:t>
      </w:r>
      <w:proofErr w:type="spellEnd"/>
      <w:r>
        <w:t xml:space="preserve">. </w:t>
      </w:r>
      <w:proofErr w:type="spellStart"/>
      <w:r>
        <w:t>DataManager</w:t>
      </w:r>
      <w:proofErr w:type="spellEnd"/>
      <w:r w:rsidRPr="007B0122">
        <w:t xml:space="preserve"> инкапсулирует </w:t>
      </w:r>
      <w:proofErr w:type="spellStart"/>
      <w:r>
        <w:t>StoredDatabase</w:t>
      </w:r>
      <w:proofErr w:type="spellEnd"/>
      <w:r w:rsidRPr="007B0122">
        <w:t xml:space="preserve"> и </w:t>
      </w:r>
      <w:proofErr w:type="spellStart"/>
      <w:r>
        <w:t>StoredVariables</w:t>
      </w:r>
      <w:proofErr w:type="spellEnd"/>
      <w:r>
        <w:t xml:space="preserve">. В свою очередь </w:t>
      </w:r>
      <w:proofErr w:type="spellStart"/>
      <w:r>
        <w:t>StoredDatabase</w:t>
      </w:r>
      <w:proofErr w:type="spellEnd"/>
      <w:r>
        <w:t xml:space="preserve"> реализует </w:t>
      </w:r>
      <w:proofErr w:type="spellStart"/>
      <w:r>
        <w:t>LessonDao</w:t>
      </w:r>
      <w:proofErr w:type="spellEnd"/>
      <w:r>
        <w:t xml:space="preserve"> и </w:t>
      </w:r>
      <w:proofErr w:type="spellStart"/>
      <w:r>
        <w:t>Lesson</w:t>
      </w:r>
      <w:proofErr w:type="spellEnd"/>
      <w:r>
        <w:t>.</w:t>
      </w:r>
      <w:r w:rsidR="007321F4">
        <w:t xml:space="preserve"> </w:t>
      </w:r>
      <w:r>
        <w:t xml:space="preserve">Остальные классы </w:t>
      </w:r>
      <w:r w:rsidR="007321F4">
        <w:t xml:space="preserve">абстрагируют логику от других классов и имеют исключительно </w:t>
      </w:r>
      <w:r w:rsidR="004C2CFE">
        <w:t xml:space="preserve">статические методы, вызываемые из разных частей по необходимости. Небольшое исключение – класс </w:t>
      </w:r>
      <w:proofErr w:type="spellStart"/>
      <w:r w:rsidR="004C2CFE">
        <w:t>AutoUpdater</w:t>
      </w:r>
      <w:proofErr w:type="spellEnd"/>
      <w:r w:rsidR="004C2CFE">
        <w:t xml:space="preserve">, содержащий нестатический метод </w:t>
      </w:r>
      <w:proofErr w:type="spellStart"/>
      <w:r w:rsidR="004C2CFE" w:rsidRPr="004C2CFE">
        <w:t>onReceive</w:t>
      </w:r>
      <w:proofErr w:type="spellEnd"/>
      <w:r w:rsidR="004C2CFE">
        <w:t xml:space="preserve">, вызываемой системой </w:t>
      </w:r>
      <w:r w:rsidR="004C2CFE">
        <w:rPr>
          <w:lang w:val="en-US"/>
        </w:rPr>
        <w:t>Android</w:t>
      </w:r>
      <w:r w:rsidR="004C2CFE" w:rsidRPr="004C2CFE">
        <w:t xml:space="preserve"> </w:t>
      </w:r>
      <w:r w:rsidR="004C2CFE">
        <w:t xml:space="preserve">автоматически каждые 12 часов для обновления данных в </w:t>
      </w:r>
      <w:r w:rsidR="006D695E">
        <w:t>БД.</w:t>
      </w:r>
    </w:p>
    <w:p w14:paraId="2E67E32E" w14:textId="628321C4" w:rsidR="008F6BDA" w:rsidRDefault="008F6BDA" w:rsidP="008F6BDA">
      <w:pPr>
        <w:pStyle w:val="a0"/>
        <w:numPr>
          <w:ilvl w:val="0"/>
          <w:numId w:val="0"/>
        </w:numPr>
        <w:ind w:firstLine="709"/>
      </w:pPr>
    </w:p>
    <w:p w14:paraId="430887D8" w14:textId="127CA090" w:rsidR="000A3C7C" w:rsidRDefault="008F6BDA" w:rsidP="000A3C7C">
      <w:pPr>
        <w:pStyle w:val="a"/>
      </w:pPr>
      <w:bookmarkStart w:id="9" w:name="_Toc104801234"/>
      <w:r>
        <w:t>Тестирование</w:t>
      </w:r>
      <w:bookmarkEnd w:id="9"/>
    </w:p>
    <w:p w14:paraId="6070D164" w14:textId="77777777" w:rsidR="008F6BDA" w:rsidRDefault="008F6BDA" w:rsidP="008F6BDA">
      <w:pPr>
        <w:pStyle w:val="af9"/>
      </w:pPr>
      <w:r>
        <w:t>Таблица 1 - Проектирование тестов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8"/>
        <w:gridCol w:w="3711"/>
        <w:gridCol w:w="5419"/>
      </w:tblGrid>
      <w:tr w:rsidR="00E134CB" w14:paraId="66BD729A" w14:textId="77777777" w:rsidTr="003B6DAF">
        <w:tc>
          <w:tcPr>
            <w:tcW w:w="0" w:type="auto"/>
            <w:vAlign w:val="center"/>
          </w:tcPr>
          <w:p w14:paraId="631DE1BD" w14:textId="77777777" w:rsidR="008F6BDA" w:rsidRPr="006441C6" w:rsidRDefault="008F6BDA" w:rsidP="003B6DAF">
            <w:pPr>
              <w:pStyle w:val="af9"/>
              <w:ind w:firstLine="0"/>
              <w:jc w:val="center"/>
              <w:rPr>
                <w:b/>
                <w:bCs/>
              </w:rPr>
            </w:pPr>
            <w:r w:rsidRPr="006441C6">
              <w:rPr>
                <w:b/>
                <w:bCs/>
              </w:rPr>
              <w:t>№</w:t>
            </w:r>
          </w:p>
        </w:tc>
        <w:tc>
          <w:tcPr>
            <w:tcW w:w="0" w:type="auto"/>
            <w:vAlign w:val="center"/>
          </w:tcPr>
          <w:p w14:paraId="0C69FC89" w14:textId="77777777" w:rsidR="008F6BDA" w:rsidRPr="006441C6" w:rsidRDefault="008F6BDA" w:rsidP="003B6DAF">
            <w:pPr>
              <w:pStyle w:val="af9"/>
              <w:ind w:firstLine="0"/>
              <w:jc w:val="center"/>
              <w:rPr>
                <w:b/>
                <w:bCs/>
              </w:rPr>
            </w:pPr>
            <w:r w:rsidRPr="006441C6">
              <w:rPr>
                <w:b/>
                <w:bCs/>
              </w:rPr>
              <w:t>Действие</w:t>
            </w:r>
            <w:r>
              <w:rPr>
                <w:b/>
                <w:bCs/>
              </w:rPr>
              <w:t xml:space="preserve"> или событие</w:t>
            </w:r>
          </w:p>
        </w:tc>
        <w:tc>
          <w:tcPr>
            <w:tcW w:w="0" w:type="auto"/>
            <w:vAlign w:val="center"/>
          </w:tcPr>
          <w:p w14:paraId="5909C452" w14:textId="77777777" w:rsidR="008F6BDA" w:rsidRPr="006441C6" w:rsidRDefault="008F6BDA" w:rsidP="003B6DAF">
            <w:pPr>
              <w:pStyle w:val="af9"/>
              <w:ind w:firstLine="0"/>
              <w:jc w:val="center"/>
              <w:rPr>
                <w:b/>
                <w:bCs/>
              </w:rPr>
            </w:pPr>
            <w:r w:rsidRPr="006441C6">
              <w:rPr>
                <w:b/>
                <w:bCs/>
              </w:rPr>
              <w:t>Результат</w:t>
            </w:r>
          </w:p>
        </w:tc>
      </w:tr>
      <w:tr w:rsidR="00E134CB" w14:paraId="5DF97CFA" w14:textId="77777777" w:rsidTr="003B6DAF">
        <w:tc>
          <w:tcPr>
            <w:tcW w:w="0" w:type="auto"/>
            <w:vAlign w:val="center"/>
          </w:tcPr>
          <w:p w14:paraId="0CE25E9B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14:paraId="63541FEC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Запуск приложения</w:t>
            </w:r>
          </w:p>
        </w:tc>
        <w:tc>
          <w:tcPr>
            <w:tcW w:w="0" w:type="auto"/>
            <w:vAlign w:val="center"/>
          </w:tcPr>
          <w:p w14:paraId="2D5982BE" w14:textId="449F4E67" w:rsidR="008F6BDA" w:rsidRDefault="008F6BDA" w:rsidP="003B6DAF">
            <w:pPr>
              <w:pStyle w:val="af9"/>
              <w:ind w:firstLine="0"/>
              <w:jc w:val="center"/>
            </w:pPr>
            <w:r>
              <w:t>Открытие текущей недели</w:t>
            </w:r>
            <w:r w:rsidR="00E134CB">
              <w:t>, добавления расписания в системный календарь</w:t>
            </w:r>
          </w:p>
        </w:tc>
      </w:tr>
      <w:tr w:rsidR="00E134CB" w14:paraId="05AADFE7" w14:textId="77777777" w:rsidTr="003B6DAF">
        <w:tc>
          <w:tcPr>
            <w:tcW w:w="0" w:type="auto"/>
            <w:vAlign w:val="center"/>
          </w:tcPr>
          <w:p w14:paraId="473C6760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14:paraId="73569E92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Отсутствие данных недели</w:t>
            </w:r>
          </w:p>
        </w:tc>
        <w:tc>
          <w:tcPr>
            <w:tcW w:w="0" w:type="auto"/>
            <w:vAlign w:val="center"/>
          </w:tcPr>
          <w:p w14:paraId="5D0E38EE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Получение данных</w:t>
            </w:r>
          </w:p>
        </w:tc>
      </w:tr>
      <w:tr w:rsidR="00E134CB" w14:paraId="25BD8646" w14:textId="77777777" w:rsidTr="003B6DAF">
        <w:tc>
          <w:tcPr>
            <w:tcW w:w="0" w:type="auto"/>
            <w:vAlign w:val="center"/>
          </w:tcPr>
          <w:p w14:paraId="075C4171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14:paraId="79473914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Данные получены или данные были в БД</w:t>
            </w:r>
          </w:p>
        </w:tc>
        <w:tc>
          <w:tcPr>
            <w:tcW w:w="0" w:type="auto"/>
            <w:vAlign w:val="center"/>
          </w:tcPr>
          <w:p w14:paraId="3C65BAD6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Вывод расписания</w:t>
            </w:r>
          </w:p>
        </w:tc>
      </w:tr>
      <w:tr w:rsidR="00E134CB" w14:paraId="23933F18" w14:textId="77777777" w:rsidTr="003B6DAF">
        <w:tc>
          <w:tcPr>
            <w:tcW w:w="0" w:type="auto"/>
            <w:vAlign w:val="center"/>
          </w:tcPr>
          <w:p w14:paraId="72D4FFCC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14:paraId="7066232D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Данные не получены (расписание недоступно)</w:t>
            </w:r>
          </w:p>
        </w:tc>
        <w:tc>
          <w:tcPr>
            <w:tcW w:w="0" w:type="auto"/>
            <w:vAlign w:val="center"/>
          </w:tcPr>
          <w:p w14:paraId="19606F1C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Вывод сообщения о том, что расписания нет</w:t>
            </w:r>
          </w:p>
        </w:tc>
      </w:tr>
      <w:tr w:rsidR="00837457" w14:paraId="3EFE5101" w14:textId="77777777" w:rsidTr="003B6DAF">
        <w:tc>
          <w:tcPr>
            <w:tcW w:w="0" w:type="auto"/>
            <w:vAlign w:val="center"/>
          </w:tcPr>
          <w:p w14:paraId="3F5334DF" w14:textId="3D7668A2" w:rsidR="00837457" w:rsidRDefault="00837457" w:rsidP="003B6DAF">
            <w:pPr>
              <w:pStyle w:val="af9"/>
              <w:ind w:firstLine="0"/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14:paraId="76202F24" w14:textId="64BD4791" w:rsidR="00837457" w:rsidRDefault="00837457" w:rsidP="003B6DAF">
            <w:pPr>
              <w:pStyle w:val="af9"/>
              <w:ind w:firstLine="0"/>
              <w:jc w:val="center"/>
            </w:pPr>
            <w:r>
              <w:t>Данные не получены (возникла проблема)</w:t>
            </w:r>
          </w:p>
        </w:tc>
        <w:tc>
          <w:tcPr>
            <w:tcW w:w="0" w:type="auto"/>
            <w:vAlign w:val="center"/>
          </w:tcPr>
          <w:p w14:paraId="4BBD7A01" w14:textId="42446D48" w:rsidR="00837457" w:rsidRDefault="00837457" w:rsidP="003B6DAF">
            <w:pPr>
              <w:pStyle w:val="af9"/>
              <w:ind w:firstLine="0"/>
              <w:jc w:val="center"/>
            </w:pPr>
            <w:r>
              <w:t>Вывод сообщения с ошибкой и возможными решениями</w:t>
            </w:r>
          </w:p>
        </w:tc>
      </w:tr>
      <w:tr w:rsidR="00E134CB" w14:paraId="1918B1F6" w14:textId="77777777" w:rsidTr="003B6DAF">
        <w:tc>
          <w:tcPr>
            <w:tcW w:w="0" w:type="auto"/>
            <w:vAlign w:val="center"/>
          </w:tcPr>
          <w:p w14:paraId="62E83EDA" w14:textId="42034D62" w:rsidR="008F6BDA" w:rsidRDefault="00B87E44" w:rsidP="003B6DAF">
            <w:pPr>
              <w:pStyle w:val="af9"/>
              <w:ind w:firstLine="0"/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14:paraId="02C027D0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Изменение недели нажатием кнопки</w:t>
            </w:r>
          </w:p>
        </w:tc>
        <w:tc>
          <w:tcPr>
            <w:tcW w:w="0" w:type="auto"/>
            <w:vAlign w:val="center"/>
          </w:tcPr>
          <w:p w14:paraId="20C3F848" w14:textId="77777777" w:rsidR="008F6BDA" w:rsidRDefault="008F6BDA" w:rsidP="003B6DAF">
            <w:pPr>
              <w:pStyle w:val="af9"/>
              <w:ind w:firstLine="0"/>
              <w:jc w:val="center"/>
            </w:pPr>
            <w:r>
              <w:t>Изменение промежутка чисел и вывод информации</w:t>
            </w:r>
          </w:p>
        </w:tc>
      </w:tr>
      <w:tr w:rsidR="00B87E44" w14:paraId="4C32C4E3" w14:textId="77777777" w:rsidTr="003B6DAF">
        <w:tc>
          <w:tcPr>
            <w:tcW w:w="0" w:type="auto"/>
            <w:vAlign w:val="center"/>
          </w:tcPr>
          <w:p w14:paraId="47EEA74F" w14:textId="52B80E08" w:rsidR="00B87E44" w:rsidRDefault="00B87E44" w:rsidP="003B6DAF">
            <w:pPr>
              <w:pStyle w:val="af9"/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14:paraId="299564AE" w14:textId="6C5B95A1" w:rsidR="00B87E44" w:rsidRDefault="00B87E44" w:rsidP="003B6DAF">
            <w:pPr>
              <w:pStyle w:val="af9"/>
              <w:ind w:firstLine="0"/>
              <w:jc w:val="center"/>
            </w:pPr>
            <w:r>
              <w:t>Установка ссылки на расписание</w:t>
            </w:r>
          </w:p>
        </w:tc>
        <w:tc>
          <w:tcPr>
            <w:tcW w:w="0" w:type="auto"/>
            <w:vAlign w:val="center"/>
          </w:tcPr>
          <w:p w14:paraId="63443F06" w14:textId="40A2794D" w:rsidR="00B87E44" w:rsidRDefault="000C23FA" w:rsidP="003B6DAF">
            <w:pPr>
              <w:pStyle w:val="af9"/>
              <w:ind w:firstLine="0"/>
              <w:jc w:val="center"/>
            </w:pPr>
            <w:r>
              <w:t>Вывод расписания</w:t>
            </w:r>
          </w:p>
        </w:tc>
      </w:tr>
      <w:tr w:rsidR="00B87E44" w14:paraId="21121501" w14:textId="77777777" w:rsidTr="003B6DAF">
        <w:tc>
          <w:tcPr>
            <w:tcW w:w="0" w:type="auto"/>
            <w:vAlign w:val="center"/>
          </w:tcPr>
          <w:p w14:paraId="09B7BB48" w14:textId="4DBC967D" w:rsidR="00B87E44" w:rsidRDefault="00B87E44" w:rsidP="003B6DAF">
            <w:pPr>
              <w:pStyle w:val="af9"/>
              <w:ind w:firstLine="0"/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14:paraId="68986523" w14:textId="6E1B47A9" w:rsidR="00B87E44" w:rsidRDefault="00B87E44" w:rsidP="003B6DAF">
            <w:pPr>
              <w:pStyle w:val="af9"/>
              <w:ind w:firstLine="0"/>
              <w:jc w:val="center"/>
            </w:pPr>
            <w:r>
              <w:t>Выбор подгруппы</w:t>
            </w:r>
          </w:p>
        </w:tc>
        <w:tc>
          <w:tcPr>
            <w:tcW w:w="0" w:type="auto"/>
            <w:vAlign w:val="center"/>
          </w:tcPr>
          <w:p w14:paraId="396CE175" w14:textId="6946946E" w:rsidR="00B87E44" w:rsidRDefault="000C23FA" w:rsidP="003B6DAF">
            <w:pPr>
              <w:pStyle w:val="af9"/>
              <w:ind w:firstLine="0"/>
              <w:jc w:val="center"/>
            </w:pPr>
            <w:r>
              <w:t>Вывод расписания с сортировкой</w:t>
            </w:r>
          </w:p>
        </w:tc>
      </w:tr>
    </w:tbl>
    <w:p w14:paraId="636FDFA4" w14:textId="77777777" w:rsidR="008F6BDA" w:rsidRDefault="008F6BDA" w:rsidP="008F6BDA"/>
    <w:p w14:paraId="123420D9" w14:textId="7105F286" w:rsidR="008F6BDA" w:rsidRDefault="008F6BDA" w:rsidP="00463390">
      <w:pPr>
        <w:pStyle w:val="a"/>
      </w:pPr>
      <w:bookmarkStart w:id="10" w:name="_Toc104558245"/>
      <w:bookmarkStart w:id="11" w:name="_Toc104801235"/>
      <w:r>
        <w:t>Результаты тестирования</w:t>
      </w:r>
      <w:bookmarkEnd w:id="10"/>
      <w:bookmarkEnd w:id="11"/>
    </w:p>
    <w:p w14:paraId="74DCD5AF" w14:textId="65BE2AA1" w:rsidR="008F6BDA" w:rsidRDefault="000C23FA" w:rsidP="00B077AB">
      <w:pPr>
        <w:pStyle w:val="af5"/>
      </w:pPr>
      <w:r>
        <w:rPr>
          <w:noProof/>
        </w:rPr>
        <w:drawing>
          <wp:inline distT="0" distB="0" distL="0" distR="0" wp14:anchorId="4B766204" wp14:editId="3716D5E5">
            <wp:extent cx="1978866" cy="282448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951" cy="28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3BCD" w14:textId="4E3C7A28" w:rsidR="008F6BDA" w:rsidRPr="00E134CB" w:rsidRDefault="008F6BDA" w:rsidP="00E134CB">
      <w:pPr>
        <w:pStyle w:val="af5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4</w:t>
      </w:r>
      <w:r>
        <w:fldChar w:fldCharType="end"/>
      </w:r>
      <w:r>
        <w:t xml:space="preserve"> – </w:t>
      </w:r>
      <w:r w:rsidR="00B87E44">
        <w:rPr>
          <w:lang w:val="ru-RU"/>
        </w:rPr>
        <w:t>Результаты т</w:t>
      </w:r>
      <w:proofErr w:type="spellStart"/>
      <w:r>
        <w:t>ест</w:t>
      </w:r>
      <w:r w:rsidR="00B87E44">
        <w:rPr>
          <w:lang w:val="ru-RU"/>
        </w:rPr>
        <w:t>ов</w:t>
      </w:r>
      <w:proofErr w:type="spellEnd"/>
      <w:r>
        <w:t xml:space="preserve"> 1</w:t>
      </w:r>
      <w:r>
        <w:rPr>
          <w:lang w:val="ru-RU"/>
        </w:rPr>
        <w:t xml:space="preserve">, </w:t>
      </w:r>
      <w:r w:rsidR="00B87E44">
        <w:rPr>
          <w:lang w:val="ru-RU"/>
        </w:rPr>
        <w:t>3, 7</w:t>
      </w:r>
    </w:p>
    <w:p w14:paraId="7997CE6A" w14:textId="415EF9B4" w:rsidR="00E134CB" w:rsidRDefault="00E134CB" w:rsidP="00E134CB">
      <w:pPr>
        <w:pStyle w:val="af5"/>
      </w:pPr>
      <w:r>
        <w:rPr>
          <w:noProof/>
        </w:rPr>
        <w:lastRenderedPageBreak/>
        <w:drawing>
          <wp:inline distT="0" distB="0" distL="0" distR="0" wp14:anchorId="2E658F84" wp14:editId="2C28D1E2">
            <wp:extent cx="2314136" cy="2735041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074" cy="274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472E" w14:textId="68F6FB79" w:rsidR="00E134CB" w:rsidRPr="00E134CB" w:rsidRDefault="00E134CB" w:rsidP="00E134CB">
      <w:pPr>
        <w:pStyle w:val="af5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5</w:t>
      </w:r>
      <w:r>
        <w:fldChar w:fldCharType="end"/>
      </w:r>
      <w:r>
        <w:t xml:space="preserve"> – </w:t>
      </w:r>
      <w:r w:rsidRPr="00E134CB">
        <w:rPr>
          <w:lang w:val="ru-RU"/>
        </w:rPr>
        <w:t>Результаты</w:t>
      </w:r>
      <w:r>
        <w:rPr>
          <w:lang w:val="ru-RU"/>
        </w:rPr>
        <w:t xml:space="preserve"> </w:t>
      </w:r>
      <w:proofErr w:type="spellStart"/>
      <w:r>
        <w:t>теста</w:t>
      </w:r>
      <w:proofErr w:type="spellEnd"/>
      <w:r>
        <w:t xml:space="preserve"> </w:t>
      </w:r>
      <w:r>
        <w:rPr>
          <w:lang w:val="ru-RU"/>
        </w:rPr>
        <w:t>1</w:t>
      </w:r>
    </w:p>
    <w:p w14:paraId="77E9B8EF" w14:textId="77777777" w:rsidR="00E134CB" w:rsidRPr="00E134CB" w:rsidRDefault="00E134CB" w:rsidP="00E134CB">
      <w:pPr>
        <w:pStyle w:val="af5"/>
      </w:pPr>
    </w:p>
    <w:p w14:paraId="312C15EB" w14:textId="4A0908CA" w:rsidR="008F6BDA" w:rsidRDefault="000C23FA" w:rsidP="00B077AB">
      <w:pPr>
        <w:pStyle w:val="af5"/>
      </w:pPr>
      <w:r>
        <w:rPr>
          <w:noProof/>
        </w:rPr>
        <w:drawing>
          <wp:inline distT="0" distB="0" distL="0" distR="0" wp14:anchorId="57A2F7A3" wp14:editId="5C9FAEAB">
            <wp:extent cx="1948376" cy="23114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8685" cy="232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A853" w14:textId="0919C848" w:rsidR="008F6BDA" w:rsidRPr="003F7151" w:rsidRDefault="008F6BDA" w:rsidP="00B077AB">
      <w:pPr>
        <w:pStyle w:val="af5"/>
      </w:pPr>
      <w:bookmarkStart w:id="12" w:name="_Hlk104795677"/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6</w:t>
      </w:r>
      <w:r>
        <w:fldChar w:fldCharType="end"/>
      </w:r>
      <w:r>
        <w:t xml:space="preserve"> – </w:t>
      </w:r>
      <w:proofErr w:type="spellStart"/>
      <w:r w:rsidR="000C23FA">
        <w:t>Рез</w:t>
      </w:r>
      <w:r w:rsidR="000C23FA">
        <w:rPr>
          <w:lang w:val="ru-RU"/>
        </w:rPr>
        <w:t>ультаты</w:t>
      </w:r>
      <w:proofErr w:type="spellEnd"/>
      <w:r w:rsidR="000C23FA">
        <w:rPr>
          <w:lang w:val="ru-RU"/>
        </w:rPr>
        <w:t xml:space="preserve"> </w:t>
      </w:r>
      <w:proofErr w:type="spellStart"/>
      <w:r w:rsidR="000C23FA">
        <w:t>т</w:t>
      </w:r>
      <w:r>
        <w:t>ест</w:t>
      </w:r>
      <w:r w:rsidR="000C23FA">
        <w:t>а</w:t>
      </w:r>
      <w:proofErr w:type="spellEnd"/>
      <w:r>
        <w:t xml:space="preserve"> 2</w:t>
      </w:r>
      <w:bookmarkEnd w:id="12"/>
    </w:p>
    <w:p w14:paraId="6EB3245C" w14:textId="77777777" w:rsidR="008F6BDA" w:rsidRDefault="008F6BDA" w:rsidP="00B077AB">
      <w:pPr>
        <w:pStyle w:val="af5"/>
      </w:pPr>
    </w:p>
    <w:p w14:paraId="6986BDB4" w14:textId="45E5F97F" w:rsidR="008F6BDA" w:rsidRDefault="000C23FA" w:rsidP="00B077AB">
      <w:pPr>
        <w:pStyle w:val="af5"/>
      </w:pPr>
      <w:r>
        <w:rPr>
          <w:noProof/>
        </w:rPr>
        <w:drawing>
          <wp:inline distT="0" distB="0" distL="0" distR="0" wp14:anchorId="22A16570" wp14:editId="71732E21">
            <wp:extent cx="2152357" cy="255813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9153" cy="25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2E4" w14:textId="0F9C3ECF" w:rsidR="008F6BDA" w:rsidRDefault="008F6BDA" w:rsidP="00B077AB">
      <w:pPr>
        <w:pStyle w:val="af5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7</w:t>
      </w:r>
      <w:r>
        <w:fldChar w:fldCharType="end"/>
      </w:r>
      <w:r>
        <w:t xml:space="preserve"> –</w:t>
      </w:r>
      <w:r w:rsidR="000C23FA" w:rsidRPr="000C23FA">
        <w:t xml:space="preserve"> </w:t>
      </w:r>
      <w:proofErr w:type="spellStart"/>
      <w:r w:rsidR="000C23FA">
        <w:t>Рез</w:t>
      </w:r>
      <w:r w:rsidR="000C23FA">
        <w:rPr>
          <w:lang w:val="ru-RU"/>
        </w:rPr>
        <w:t>ультаты</w:t>
      </w:r>
      <w:proofErr w:type="spellEnd"/>
      <w:r w:rsidR="000C23FA">
        <w:rPr>
          <w:lang w:val="ru-RU"/>
        </w:rPr>
        <w:t xml:space="preserve"> </w:t>
      </w:r>
      <w:proofErr w:type="spellStart"/>
      <w:r w:rsidR="000C23FA">
        <w:t>теста</w:t>
      </w:r>
      <w:proofErr w:type="spellEnd"/>
      <w:r w:rsidR="000C23FA">
        <w:t xml:space="preserve"> </w:t>
      </w:r>
      <w:r w:rsidR="00307AB1">
        <w:t>4</w:t>
      </w:r>
    </w:p>
    <w:p w14:paraId="3EFDF260" w14:textId="1CDE05B6" w:rsidR="008F6BDA" w:rsidRDefault="00307AB1" w:rsidP="00B077AB">
      <w:pPr>
        <w:pStyle w:val="af5"/>
      </w:pPr>
      <w:r>
        <w:rPr>
          <w:noProof/>
        </w:rPr>
        <w:lastRenderedPageBreak/>
        <w:drawing>
          <wp:inline distT="0" distB="0" distL="0" distR="0" wp14:anchorId="0C8DD96F" wp14:editId="46522466">
            <wp:extent cx="2532184" cy="3043193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842" cy="304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15EE" w14:textId="63D92F5F" w:rsidR="008F6BDA" w:rsidRDefault="008F6BDA" w:rsidP="00B077AB">
      <w:pPr>
        <w:pStyle w:val="af5"/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8</w:t>
      </w:r>
      <w:r>
        <w:fldChar w:fldCharType="end"/>
      </w:r>
      <w:r>
        <w:t xml:space="preserve"> – </w:t>
      </w:r>
      <w:proofErr w:type="spellStart"/>
      <w:r w:rsidR="00307AB1">
        <w:t>Рез</w:t>
      </w:r>
      <w:r w:rsidR="00307AB1">
        <w:rPr>
          <w:lang w:val="ru-RU"/>
        </w:rPr>
        <w:t>ультаты</w:t>
      </w:r>
      <w:proofErr w:type="spellEnd"/>
      <w:r w:rsidR="00307AB1">
        <w:rPr>
          <w:lang w:val="ru-RU"/>
        </w:rPr>
        <w:t xml:space="preserve"> </w:t>
      </w:r>
      <w:proofErr w:type="spellStart"/>
      <w:r w:rsidR="00307AB1">
        <w:t>теста</w:t>
      </w:r>
      <w:proofErr w:type="spellEnd"/>
      <w:r w:rsidR="00307AB1">
        <w:t xml:space="preserve"> 5</w:t>
      </w:r>
    </w:p>
    <w:p w14:paraId="30EFA606" w14:textId="74C0FBCF" w:rsidR="00307AB1" w:rsidRDefault="00307AB1" w:rsidP="00B077AB">
      <w:pPr>
        <w:pStyle w:val="af5"/>
      </w:pPr>
    </w:p>
    <w:p w14:paraId="2A4B04D4" w14:textId="77777777" w:rsidR="00307AB1" w:rsidRDefault="00307AB1" w:rsidP="00B077AB">
      <w:pPr>
        <w:pStyle w:val="af5"/>
      </w:pPr>
      <w:r>
        <w:rPr>
          <w:noProof/>
        </w:rPr>
        <w:drawing>
          <wp:inline distT="0" distB="0" distL="0" distR="0" wp14:anchorId="24285500" wp14:editId="45870BB0">
            <wp:extent cx="2278966" cy="455825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197" cy="456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26EB" w14:textId="5C055F56" w:rsidR="00307AB1" w:rsidRDefault="00B077AB" w:rsidP="00B077AB">
      <w:pPr>
        <w:pStyle w:val="af5"/>
      </w:pPr>
      <w:proofErr w:type="spellStart"/>
      <w:r>
        <w:t>Рисунок</w:t>
      </w:r>
      <w:proofErr w:type="spellEnd"/>
      <w:r>
        <w:t xml:space="preserve"> </w:t>
      </w:r>
      <w:r w:rsidR="00307AB1">
        <w:fldChar w:fldCharType="begin"/>
      </w:r>
      <w:r w:rsidR="00307AB1">
        <w:instrText xml:space="preserve"> SEQ Рисунок \* ARABIC </w:instrText>
      </w:r>
      <w:r w:rsidR="00307AB1">
        <w:fldChar w:fldCharType="separate"/>
      </w:r>
      <w:r w:rsidR="0046589A">
        <w:rPr>
          <w:noProof/>
        </w:rPr>
        <w:t>9</w:t>
      </w:r>
      <w:r w:rsidR="00307AB1">
        <w:fldChar w:fldCharType="end"/>
      </w:r>
      <w:r w:rsidR="00307AB1">
        <w:t xml:space="preserve"> - </w:t>
      </w:r>
      <w:proofErr w:type="spellStart"/>
      <w:r w:rsidR="00307AB1">
        <w:t>Рез</w:t>
      </w:r>
      <w:r w:rsidR="00307AB1">
        <w:rPr>
          <w:lang w:val="ru-RU"/>
        </w:rPr>
        <w:t>ультаты</w:t>
      </w:r>
      <w:proofErr w:type="spellEnd"/>
      <w:r w:rsidR="00307AB1">
        <w:rPr>
          <w:lang w:val="ru-RU"/>
        </w:rPr>
        <w:t xml:space="preserve"> </w:t>
      </w:r>
      <w:proofErr w:type="spellStart"/>
      <w:r w:rsidR="00307AB1">
        <w:t>теста</w:t>
      </w:r>
      <w:proofErr w:type="spellEnd"/>
      <w:r w:rsidR="00307AB1">
        <w:t xml:space="preserve"> 6</w:t>
      </w:r>
    </w:p>
    <w:p w14:paraId="1998284D" w14:textId="7D4EBF00" w:rsidR="00307AB1" w:rsidRDefault="00307AB1" w:rsidP="00B077AB">
      <w:pPr>
        <w:pStyle w:val="af5"/>
      </w:pPr>
    </w:p>
    <w:p w14:paraId="51026992" w14:textId="62DACAA3" w:rsidR="00307AB1" w:rsidRDefault="006646C0" w:rsidP="00B077AB">
      <w:pPr>
        <w:pStyle w:val="af5"/>
      </w:pPr>
      <w:r>
        <w:rPr>
          <w:noProof/>
        </w:rPr>
        <w:lastRenderedPageBreak/>
        <w:drawing>
          <wp:inline distT="0" distB="0" distL="0" distR="0" wp14:anchorId="7E9CB5DD" wp14:editId="220F7FB2">
            <wp:extent cx="3417861" cy="25954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2896" cy="2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FD68" w14:textId="73645BE6" w:rsidR="00307AB1" w:rsidRPr="00307AB1" w:rsidRDefault="00307AB1" w:rsidP="00B077AB">
      <w:pPr>
        <w:pStyle w:val="af5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6589A">
        <w:rPr>
          <w:noProof/>
        </w:rPr>
        <w:t>10</w:t>
      </w:r>
      <w:r>
        <w:fldChar w:fldCharType="end"/>
      </w:r>
      <w:r>
        <w:t xml:space="preserve"> –</w:t>
      </w:r>
      <w:r>
        <w:rPr>
          <w:lang w:val="ru-RU"/>
        </w:rPr>
        <w:t xml:space="preserve"> Действие для </w:t>
      </w:r>
      <w:proofErr w:type="spellStart"/>
      <w:r>
        <w:t>теста</w:t>
      </w:r>
      <w:proofErr w:type="spellEnd"/>
      <w:r>
        <w:t xml:space="preserve"> </w:t>
      </w:r>
      <w:r>
        <w:rPr>
          <w:lang w:val="ru-RU"/>
        </w:rPr>
        <w:t>7, 8</w:t>
      </w:r>
    </w:p>
    <w:p w14:paraId="4D18BA84" w14:textId="522A1CBE" w:rsidR="00307AB1" w:rsidRDefault="00307AB1" w:rsidP="00B077AB">
      <w:pPr>
        <w:pStyle w:val="af5"/>
      </w:pPr>
    </w:p>
    <w:p w14:paraId="1AD921C9" w14:textId="535C1B48" w:rsidR="00307AB1" w:rsidRDefault="00B077AB" w:rsidP="00B077AB">
      <w:pPr>
        <w:pStyle w:val="af5"/>
      </w:pPr>
      <w:r>
        <w:rPr>
          <w:noProof/>
        </w:rPr>
        <w:drawing>
          <wp:inline distT="0" distB="0" distL="0" distR="0" wp14:anchorId="0F8F8C53" wp14:editId="424886CF">
            <wp:extent cx="2454812" cy="49099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5348" cy="493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A8D" w14:textId="0E452EF8" w:rsidR="00307AB1" w:rsidRPr="00B077AB" w:rsidRDefault="00B077AB" w:rsidP="00B077AB">
      <w:pPr>
        <w:pStyle w:val="af5"/>
        <w:rPr>
          <w:lang w:val="ru-RU"/>
        </w:rPr>
      </w:pPr>
      <w:r w:rsidRPr="00BF12B2">
        <w:rPr>
          <w:lang w:val="ru-RU"/>
        </w:rPr>
        <w:t xml:space="preserve">Рисунок </w:t>
      </w:r>
      <w:r>
        <w:fldChar w:fldCharType="begin"/>
      </w:r>
      <w:r w:rsidRPr="00BF12B2">
        <w:rPr>
          <w:lang w:val="ru-RU"/>
        </w:rPr>
        <w:instrText xml:space="preserve"> </w:instrText>
      </w:r>
      <w:r>
        <w:instrText>SEQ</w:instrText>
      </w:r>
      <w:r w:rsidRPr="00BF12B2">
        <w:rPr>
          <w:lang w:val="ru-RU"/>
        </w:rPr>
        <w:instrText xml:space="preserve"> Рисунок \* </w:instrText>
      </w:r>
      <w:r>
        <w:instrText>ARABIC</w:instrText>
      </w:r>
      <w:r w:rsidRPr="00BF12B2">
        <w:rPr>
          <w:lang w:val="ru-RU"/>
        </w:rPr>
        <w:instrText xml:space="preserve"> </w:instrText>
      </w:r>
      <w:r>
        <w:fldChar w:fldCharType="separate"/>
      </w:r>
      <w:r w:rsidR="0046589A" w:rsidRPr="00BF12B2">
        <w:rPr>
          <w:noProof/>
          <w:lang w:val="ru-RU"/>
        </w:rPr>
        <w:t>11</w:t>
      </w:r>
      <w:r>
        <w:fldChar w:fldCharType="end"/>
      </w:r>
      <w:r w:rsidRPr="00BF12B2">
        <w:rPr>
          <w:lang w:val="ru-RU"/>
        </w:rPr>
        <w:t xml:space="preserve"> </w:t>
      </w:r>
      <w:r w:rsidR="00307AB1" w:rsidRPr="00BF12B2">
        <w:rPr>
          <w:lang w:val="ru-RU"/>
        </w:rPr>
        <w:t xml:space="preserve"> - Рез</w:t>
      </w:r>
      <w:r w:rsidR="00307AB1">
        <w:rPr>
          <w:lang w:val="ru-RU"/>
        </w:rPr>
        <w:t xml:space="preserve">ультаты </w:t>
      </w:r>
      <w:r w:rsidR="00307AB1" w:rsidRPr="00BF12B2">
        <w:rPr>
          <w:lang w:val="ru-RU"/>
        </w:rPr>
        <w:t xml:space="preserve">теста </w:t>
      </w:r>
      <w:r>
        <w:rPr>
          <w:lang w:val="ru-RU"/>
        </w:rPr>
        <w:t>8</w:t>
      </w:r>
    </w:p>
    <w:p w14:paraId="68AF4F82" w14:textId="200C48B2" w:rsidR="009E21B1" w:rsidRDefault="009E21B1">
      <w:pPr>
        <w:ind w:firstLine="0"/>
        <w:jc w:val="center"/>
      </w:pPr>
      <w:r>
        <w:br w:type="page"/>
      </w:r>
    </w:p>
    <w:p w14:paraId="6426DB28" w14:textId="1598B1C3" w:rsidR="00266D18" w:rsidRDefault="00266D18" w:rsidP="002D6A9B">
      <w:pPr>
        <w:pStyle w:val="af2"/>
      </w:pPr>
      <w:bookmarkStart w:id="13" w:name="_Toc104801236"/>
      <w:r>
        <w:lastRenderedPageBreak/>
        <w:t>Заключение</w:t>
      </w:r>
      <w:bookmarkEnd w:id="13"/>
    </w:p>
    <w:p w14:paraId="667BB059" w14:textId="30D898B7" w:rsidR="00B077AB" w:rsidRDefault="00887A8D" w:rsidP="00B077AB">
      <w:r>
        <w:t xml:space="preserve">В </w:t>
      </w:r>
      <w:r w:rsidR="00B077AB">
        <w:t xml:space="preserve">ходе выполнения курсовой работы были получены основные навыки разработки приложений для ОС </w:t>
      </w:r>
      <w:r w:rsidR="00B077AB">
        <w:rPr>
          <w:lang w:val="en-US"/>
        </w:rPr>
        <w:t>A</w:t>
      </w:r>
      <w:proofErr w:type="spellStart"/>
      <w:r w:rsidR="00B077AB">
        <w:t>ndroid</w:t>
      </w:r>
      <w:proofErr w:type="spellEnd"/>
      <w:r w:rsidR="00B077AB" w:rsidRPr="00B077AB">
        <w:t xml:space="preserve"> </w:t>
      </w:r>
      <w:r w:rsidR="00B077AB">
        <w:t xml:space="preserve">на языке </w:t>
      </w:r>
      <w:r w:rsidR="00B077AB">
        <w:rPr>
          <w:lang w:val="en-US"/>
        </w:rPr>
        <w:t>Kotlin</w:t>
      </w:r>
      <w:r w:rsidR="00B077AB">
        <w:t>, также были получены навыки работы с базами данных и данными ключ-значение через библиотеки</w:t>
      </w:r>
      <w:r w:rsidR="00E4525D" w:rsidRPr="00E4525D">
        <w:t xml:space="preserve"> </w:t>
      </w:r>
      <w:r w:rsidR="00E4525D" w:rsidRPr="00E4525D">
        <w:rPr>
          <w:lang w:val="en-US"/>
        </w:rPr>
        <w:t>Android</w:t>
      </w:r>
      <w:r w:rsidR="00E4525D" w:rsidRPr="00E4525D">
        <w:t xml:space="preserve"> </w:t>
      </w:r>
      <w:r w:rsidR="00E4525D" w:rsidRPr="00E4525D">
        <w:rPr>
          <w:lang w:val="en-US"/>
        </w:rPr>
        <w:t>Room</w:t>
      </w:r>
      <w:r w:rsidR="00E4525D" w:rsidRPr="00E4525D">
        <w:t xml:space="preserve"> </w:t>
      </w:r>
      <w:r w:rsidR="00E4525D">
        <w:t xml:space="preserve">и </w:t>
      </w:r>
      <w:r w:rsidR="00E4525D">
        <w:rPr>
          <w:lang w:val="en-US"/>
        </w:rPr>
        <w:t>Jetpack</w:t>
      </w:r>
      <w:r w:rsidR="00E4525D" w:rsidRPr="000A4CC7">
        <w:t xml:space="preserve"> </w:t>
      </w:r>
      <w:r w:rsidR="00E4525D">
        <w:rPr>
          <w:lang w:val="en-US"/>
        </w:rPr>
        <w:t>Datastore</w:t>
      </w:r>
      <w:r w:rsidR="00B077AB">
        <w:t xml:space="preserve">, </w:t>
      </w:r>
      <w:r w:rsidR="00E4525D">
        <w:t xml:space="preserve">работы с </w:t>
      </w:r>
      <w:r w:rsidR="00E4525D">
        <w:rPr>
          <w:lang w:val="en-US"/>
        </w:rPr>
        <w:t>Calendar</w:t>
      </w:r>
      <w:r w:rsidR="00E4525D" w:rsidRPr="00E4525D">
        <w:t xml:space="preserve"> </w:t>
      </w:r>
      <w:r w:rsidR="00E4525D">
        <w:rPr>
          <w:lang w:val="en-US"/>
        </w:rPr>
        <w:t>API</w:t>
      </w:r>
      <w:r w:rsidR="00E4525D" w:rsidRPr="00E4525D">
        <w:t xml:space="preserve"> </w:t>
      </w:r>
      <w:r w:rsidR="00E4525D">
        <w:t xml:space="preserve">и возможностями </w:t>
      </w:r>
      <w:proofErr w:type="spellStart"/>
      <w:r w:rsidR="00E4525D">
        <w:rPr>
          <w:lang w:val="en-US"/>
        </w:rPr>
        <w:t>BroadcastReceiever</w:t>
      </w:r>
      <w:proofErr w:type="spellEnd"/>
      <w:r w:rsidR="00B077AB">
        <w:t>.</w:t>
      </w:r>
    </w:p>
    <w:p w14:paraId="09F56E28" w14:textId="2CD8CF2D" w:rsidR="009E21B1" w:rsidRPr="00E4525D" w:rsidRDefault="00E4525D" w:rsidP="00B077AB">
      <w:r>
        <w:t xml:space="preserve">Приложение полностью выполняет изначально поставленные задачи и позволяет видеть расписание как внутри самого приложения, так и через системный календарь и носимые </w:t>
      </w:r>
      <w:proofErr w:type="spellStart"/>
      <w:r>
        <w:t>устройста</w:t>
      </w:r>
      <w:proofErr w:type="spellEnd"/>
      <w:r>
        <w:t>.</w:t>
      </w:r>
    </w:p>
    <w:p w14:paraId="0298A265" w14:textId="77777777" w:rsidR="00463390" w:rsidRDefault="00E4525D" w:rsidP="00B077AB">
      <w:r>
        <w:t>Исходный код доступен по адресу</w:t>
      </w:r>
    </w:p>
    <w:p w14:paraId="480AC727" w14:textId="02188AFC" w:rsidR="00E4525D" w:rsidRDefault="00E4525D" w:rsidP="00B077AB">
      <w:r>
        <w:t xml:space="preserve"> </w:t>
      </w:r>
      <w:hyperlink r:id="rId22" w:history="1">
        <w:r w:rsidRPr="00B203BE">
          <w:rPr>
            <w:rStyle w:val="a9"/>
          </w:rPr>
          <w:t>https://github.com/mxkmn/AndroidSchedule</w:t>
        </w:r>
      </w:hyperlink>
      <w:r>
        <w:t xml:space="preserve">. </w:t>
      </w:r>
    </w:p>
    <w:p w14:paraId="319D30C4" w14:textId="7074F605" w:rsidR="009E21B1" w:rsidRDefault="009E21B1" w:rsidP="009E21B1"/>
    <w:p w14:paraId="520F2489" w14:textId="3587CF1F" w:rsidR="009E21B1" w:rsidRDefault="009E21B1" w:rsidP="009E21B1"/>
    <w:p w14:paraId="3621A54A" w14:textId="076E7370" w:rsidR="009E21B1" w:rsidRDefault="009E21B1">
      <w:pPr>
        <w:ind w:firstLine="0"/>
        <w:jc w:val="center"/>
      </w:pPr>
      <w:r>
        <w:br w:type="page"/>
      </w:r>
    </w:p>
    <w:p w14:paraId="58FC0ACF" w14:textId="77777777" w:rsidR="000A3C7C" w:rsidRPr="000A3C7C" w:rsidRDefault="000A3C7C" w:rsidP="00EF78F5">
      <w:pPr>
        <w:pStyle w:val="af2"/>
      </w:pPr>
      <w:bookmarkStart w:id="14" w:name="_Toc104801237"/>
      <w:r>
        <w:lastRenderedPageBreak/>
        <w:t>Список использованных источников</w:t>
      </w:r>
      <w:bookmarkEnd w:id="14"/>
    </w:p>
    <w:p w14:paraId="0F13C5A2" w14:textId="7B2A7D74" w:rsidR="00F61A36" w:rsidRPr="006646C0" w:rsidRDefault="00E4525D" w:rsidP="00E4525D">
      <w:pPr>
        <w:pStyle w:val="af0"/>
        <w:numPr>
          <w:ilvl w:val="0"/>
          <w:numId w:val="23"/>
        </w:numPr>
        <w:ind w:left="0" w:firstLine="709"/>
      </w:pPr>
      <w:r w:rsidRPr="00E4525D">
        <w:t xml:space="preserve">Документация </w:t>
      </w:r>
      <w:proofErr w:type="spellStart"/>
      <w:r w:rsidRPr="00E4525D">
        <w:t>Android</w:t>
      </w:r>
      <w:proofErr w:type="spellEnd"/>
      <w:r w:rsidRPr="00E4525D">
        <w:t xml:space="preserve"> [Электронный ресурс] // developer.android.com: Business Studio, 2022. URL: https://developer.android.com/docs (дата обращения: 27.05.2022)</w:t>
      </w:r>
      <w:r w:rsidR="006646C0">
        <w:rPr>
          <w:lang w:val="en-US"/>
        </w:rPr>
        <w:t>:</w:t>
      </w:r>
    </w:p>
    <w:p w14:paraId="0C5D3122" w14:textId="5AD2B616" w:rsidR="006646C0" w:rsidRDefault="006646C0" w:rsidP="0026560E">
      <w:pPr>
        <w:pStyle w:val="af0"/>
        <w:numPr>
          <w:ilvl w:val="0"/>
          <w:numId w:val="23"/>
        </w:numPr>
        <w:ind w:left="0" w:firstLine="709"/>
      </w:pPr>
      <w:proofErr w:type="spellStart"/>
      <w:r>
        <w:t>Habr</w:t>
      </w:r>
      <w:proofErr w:type="spellEnd"/>
      <w:r>
        <w:t xml:space="preserve"> </w:t>
      </w:r>
      <w:r w:rsidRPr="00E4525D">
        <w:t>[Электронный ресурс] //</w:t>
      </w:r>
      <w:r>
        <w:t xml:space="preserve"> habr.com</w:t>
      </w:r>
      <w:r w:rsidRPr="006646C0">
        <w:t xml:space="preserve">: </w:t>
      </w:r>
      <w:proofErr w:type="spellStart"/>
      <w:r>
        <w:rPr>
          <w:lang w:val="en-US"/>
        </w:rPr>
        <w:t>Habr</w:t>
      </w:r>
      <w:proofErr w:type="spellEnd"/>
      <w:r w:rsidRPr="006646C0">
        <w:t>.</w:t>
      </w:r>
      <w:r>
        <w:t xml:space="preserve"> URL: </w:t>
      </w:r>
      <w:hyperlink r:id="rId23" w:history="1">
        <w:r w:rsidRPr="00B203BE">
          <w:rPr>
            <w:rStyle w:val="a9"/>
          </w:rPr>
          <w:t>https://habr.com</w:t>
        </w:r>
      </w:hyperlink>
      <w:r>
        <w:t xml:space="preserve"> (дата обращения </w:t>
      </w:r>
      <w:r w:rsidRPr="00E4525D">
        <w:t>27</w:t>
      </w:r>
      <w:r>
        <w:t>.05.2022);</w:t>
      </w:r>
    </w:p>
    <w:p w14:paraId="281BC93F" w14:textId="053FA23E" w:rsidR="006646C0" w:rsidRPr="00E31BA6" w:rsidRDefault="006646C0" w:rsidP="006646C0">
      <w:pPr>
        <w:pStyle w:val="af0"/>
        <w:numPr>
          <w:ilvl w:val="0"/>
          <w:numId w:val="23"/>
        </w:numPr>
        <w:ind w:left="0" w:firstLine="709"/>
      </w:pPr>
      <w:proofErr w:type="spellStart"/>
      <w:r>
        <w:t>Android</w:t>
      </w:r>
      <w:proofErr w:type="spellEnd"/>
      <w:r w:rsidRPr="006646C0">
        <w:t>:</w:t>
      </w:r>
      <w:r>
        <w:t xml:space="preserve"> Освой программирование играючи </w:t>
      </w:r>
      <w:r w:rsidRPr="00E4525D">
        <w:t>[Электронный ресурс] //</w:t>
      </w:r>
      <w:r>
        <w:t xml:space="preserve"> developer.alexanderklimov.ru</w:t>
      </w:r>
      <w:r w:rsidRPr="006646C0">
        <w:t xml:space="preserve">: </w:t>
      </w:r>
      <w:r>
        <w:t xml:space="preserve">Освой программирование играючи. URL: </w:t>
      </w:r>
      <w:hyperlink r:id="rId24" w:history="1">
        <w:r w:rsidRPr="00B203BE">
          <w:rPr>
            <w:rStyle w:val="a9"/>
          </w:rPr>
          <w:t>http://developer.alexanderklimov.ru/android</w:t>
        </w:r>
      </w:hyperlink>
      <w:r>
        <w:t xml:space="preserve"> (дата обращения 27.05.2022).</w:t>
      </w:r>
    </w:p>
    <w:sectPr w:rsidR="006646C0" w:rsidRPr="00E31BA6" w:rsidSect="00011307"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398FB" w14:textId="77777777" w:rsidR="00D03C2B" w:rsidRDefault="00D03C2B" w:rsidP="00A27934">
      <w:r>
        <w:separator/>
      </w:r>
    </w:p>
  </w:endnote>
  <w:endnote w:type="continuationSeparator" w:id="0">
    <w:p w14:paraId="368C3132" w14:textId="77777777" w:rsidR="00D03C2B" w:rsidRDefault="00D03C2B" w:rsidP="00A279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_Timer">
    <w:altName w:val="Times New Roman"/>
    <w:charset w:val="CC"/>
    <w:family w:val="roman"/>
    <w:pitch w:val="variable"/>
    <w:sig w:usb0="00000201" w:usb1="00000000" w:usb2="00000000" w:usb3="00000000" w:csb0="00000004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F7A78" w14:textId="5C94B585" w:rsidR="00A27934" w:rsidRDefault="00A27934">
    <w:pPr>
      <w:pStyle w:val="aff"/>
      <w:jc w:val="center"/>
    </w:pPr>
  </w:p>
  <w:p w14:paraId="258795EB" w14:textId="77777777" w:rsidR="00A27934" w:rsidRDefault="00A27934">
    <w:pPr>
      <w:pStyle w:val="af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454B2" w14:textId="5B5F0DB5" w:rsidR="00237CFD" w:rsidRDefault="00237CFD">
    <w:pPr>
      <w:pStyle w:val="aff"/>
      <w:jc w:val="center"/>
    </w:pPr>
  </w:p>
  <w:p w14:paraId="56B2E817" w14:textId="77777777" w:rsidR="00237CFD" w:rsidRDefault="00237CFD">
    <w:pPr>
      <w:pStyle w:val="af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8169079"/>
      <w:docPartObj>
        <w:docPartGallery w:val="Page Numbers (Bottom of Page)"/>
        <w:docPartUnique/>
      </w:docPartObj>
    </w:sdtPr>
    <w:sdtContent>
      <w:p w14:paraId="77AC1FD0" w14:textId="77C5A797" w:rsidR="00237CFD" w:rsidRDefault="00237CFD">
        <w:pPr>
          <w:pStyle w:val="af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020873" w14:textId="77777777" w:rsidR="00237CFD" w:rsidRDefault="00237CFD">
    <w:pPr>
      <w:pStyle w:val="af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0401859"/>
      <w:docPartObj>
        <w:docPartGallery w:val="Page Numbers (Bottom of Page)"/>
        <w:docPartUnique/>
      </w:docPartObj>
    </w:sdtPr>
    <w:sdtContent>
      <w:p w14:paraId="0537B232" w14:textId="77777777" w:rsidR="00237CFD" w:rsidRDefault="00237CFD">
        <w:pPr>
          <w:pStyle w:val="af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BBE77A" w14:textId="77777777" w:rsidR="00237CFD" w:rsidRDefault="00237CFD">
    <w:pPr>
      <w:pStyle w:val="af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61801" w14:textId="77777777" w:rsidR="00D03C2B" w:rsidRDefault="00D03C2B" w:rsidP="00A27934">
      <w:r>
        <w:separator/>
      </w:r>
    </w:p>
  </w:footnote>
  <w:footnote w:type="continuationSeparator" w:id="0">
    <w:p w14:paraId="7BAE44CC" w14:textId="77777777" w:rsidR="00D03C2B" w:rsidRDefault="00D03C2B" w:rsidP="00A279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0733"/>
    <w:multiLevelType w:val="hybridMultilevel"/>
    <w:tmpl w:val="C822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80057D"/>
    <w:multiLevelType w:val="hybridMultilevel"/>
    <w:tmpl w:val="9B3250C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702F17"/>
    <w:multiLevelType w:val="hybridMultilevel"/>
    <w:tmpl w:val="70747B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9B0D4E"/>
    <w:multiLevelType w:val="hybridMultilevel"/>
    <w:tmpl w:val="45DEA5A6"/>
    <w:lvl w:ilvl="0" w:tplc="74345DB8">
      <w:start w:val="1"/>
      <w:numFmt w:val="decimal"/>
      <w:pStyle w:val="a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724FAA"/>
    <w:multiLevelType w:val="hybridMultilevel"/>
    <w:tmpl w:val="0142A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501223"/>
    <w:multiLevelType w:val="hybridMultilevel"/>
    <w:tmpl w:val="DFBA93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6517A8"/>
    <w:multiLevelType w:val="hybridMultilevel"/>
    <w:tmpl w:val="939E813C"/>
    <w:lvl w:ilvl="0" w:tplc="9FD2C6D2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4DCAB78">
      <w:start w:val="1"/>
      <w:numFmt w:val="bullet"/>
      <w:pStyle w:val="2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5F6232B"/>
    <w:multiLevelType w:val="hybridMultilevel"/>
    <w:tmpl w:val="CF50C8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1296B4B"/>
    <w:multiLevelType w:val="hybridMultilevel"/>
    <w:tmpl w:val="B728F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C52609"/>
    <w:multiLevelType w:val="hybridMultilevel"/>
    <w:tmpl w:val="B7D890B6"/>
    <w:lvl w:ilvl="0" w:tplc="0A42EE08">
      <w:start w:val="1"/>
      <w:numFmt w:val="decimal"/>
      <w:lvlText w:val="Рисунок %1 -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1647D2"/>
    <w:multiLevelType w:val="hybridMultilevel"/>
    <w:tmpl w:val="EE28F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1652AD"/>
    <w:multiLevelType w:val="hybridMultilevel"/>
    <w:tmpl w:val="F0DCE2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A1B0890"/>
    <w:multiLevelType w:val="singleLevel"/>
    <w:tmpl w:val="09D21E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0514974"/>
    <w:multiLevelType w:val="hybridMultilevel"/>
    <w:tmpl w:val="43F20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37711EA"/>
    <w:multiLevelType w:val="hybridMultilevel"/>
    <w:tmpl w:val="D2E2C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D6BEE"/>
    <w:multiLevelType w:val="hybridMultilevel"/>
    <w:tmpl w:val="9238E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5B7480"/>
    <w:multiLevelType w:val="hybridMultilevel"/>
    <w:tmpl w:val="BED20A5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A7759E1"/>
    <w:multiLevelType w:val="hybridMultilevel"/>
    <w:tmpl w:val="AC744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C063E0"/>
    <w:multiLevelType w:val="hybridMultilevel"/>
    <w:tmpl w:val="871A6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EC617BA"/>
    <w:multiLevelType w:val="hybridMultilevel"/>
    <w:tmpl w:val="95D49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DD7F75"/>
    <w:multiLevelType w:val="hybridMultilevel"/>
    <w:tmpl w:val="EC10C9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5D2736E"/>
    <w:multiLevelType w:val="hybridMultilevel"/>
    <w:tmpl w:val="4A7876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A230D9"/>
    <w:multiLevelType w:val="hybridMultilevel"/>
    <w:tmpl w:val="528A00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FC08F2"/>
    <w:multiLevelType w:val="hybridMultilevel"/>
    <w:tmpl w:val="A192C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3BC3187"/>
    <w:multiLevelType w:val="hybridMultilevel"/>
    <w:tmpl w:val="7A245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1D4BED"/>
    <w:multiLevelType w:val="hybridMultilevel"/>
    <w:tmpl w:val="A3103824"/>
    <w:lvl w:ilvl="0" w:tplc="CBD431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36966413">
    <w:abstractNumId w:val="12"/>
    <w:lvlOverride w:ilvl="0">
      <w:startOverride w:val="1"/>
    </w:lvlOverride>
  </w:num>
  <w:num w:numId="2" w16cid:durableId="1087078373">
    <w:abstractNumId w:val="7"/>
  </w:num>
  <w:num w:numId="3" w16cid:durableId="200821244">
    <w:abstractNumId w:val="3"/>
  </w:num>
  <w:num w:numId="4" w16cid:durableId="331959057">
    <w:abstractNumId w:val="9"/>
  </w:num>
  <w:num w:numId="5" w16cid:durableId="268322380">
    <w:abstractNumId w:val="4"/>
  </w:num>
  <w:num w:numId="6" w16cid:durableId="1309628028">
    <w:abstractNumId w:val="11"/>
  </w:num>
  <w:num w:numId="7" w16cid:durableId="1611933794">
    <w:abstractNumId w:val="0"/>
  </w:num>
  <w:num w:numId="8" w16cid:durableId="1144859463">
    <w:abstractNumId w:val="24"/>
  </w:num>
  <w:num w:numId="9" w16cid:durableId="607464264">
    <w:abstractNumId w:val="8"/>
  </w:num>
  <w:num w:numId="10" w16cid:durableId="1767339188">
    <w:abstractNumId w:val="21"/>
  </w:num>
  <w:num w:numId="11" w16cid:durableId="1329401707">
    <w:abstractNumId w:val="13"/>
  </w:num>
  <w:num w:numId="12" w16cid:durableId="907958223">
    <w:abstractNumId w:val="22"/>
  </w:num>
  <w:num w:numId="13" w16cid:durableId="1399326148">
    <w:abstractNumId w:val="17"/>
  </w:num>
  <w:num w:numId="14" w16cid:durableId="1739203057">
    <w:abstractNumId w:val="14"/>
  </w:num>
  <w:num w:numId="15" w16cid:durableId="1639187069">
    <w:abstractNumId w:val="1"/>
  </w:num>
  <w:num w:numId="16" w16cid:durableId="1119252559">
    <w:abstractNumId w:val="18"/>
  </w:num>
  <w:num w:numId="17" w16cid:durableId="1219047483">
    <w:abstractNumId w:val="5"/>
  </w:num>
  <w:num w:numId="18" w16cid:durableId="477652103">
    <w:abstractNumId w:val="20"/>
  </w:num>
  <w:num w:numId="19" w16cid:durableId="347679311">
    <w:abstractNumId w:val="10"/>
  </w:num>
  <w:num w:numId="20" w16cid:durableId="1700624768">
    <w:abstractNumId w:val="23"/>
  </w:num>
  <w:num w:numId="21" w16cid:durableId="1662738212">
    <w:abstractNumId w:val="15"/>
  </w:num>
  <w:num w:numId="22" w16cid:durableId="1951283300">
    <w:abstractNumId w:val="6"/>
  </w:num>
  <w:num w:numId="23" w16cid:durableId="467095309">
    <w:abstractNumId w:val="16"/>
  </w:num>
  <w:num w:numId="24" w16cid:durableId="891815414">
    <w:abstractNumId w:val="19"/>
  </w:num>
  <w:num w:numId="25" w16cid:durableId="1143810624">
    <w:abstractNumId w:val="2"/>
  </w:num>
  <w:num w:numId="26" w16cid:durableId="229388819">
    <w:abstractNumId w:val="25"/>
  </w:num>
  <w:num w:numId="27" w16cid:durableId="913205941">
    <w:abstractNumId w:val="3"/>
  </w:num>
  <w:num w:numId="28" w16cid:durableId="1600215917">
    <w:abstractNumId w:val="3"/>
  </w:num>
  <w:num w:numId="29" w16cid:durableId="1716852425">
    <w:abstractNumId w:val="3"/>
    <w:lvlOverride w:ilvl="0">
      <w:startOverride w:val="1"/>
    </w:lvlOverride>
  </w:num>
  <w:num w:numId="30" w16cid:durableId="540141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04E"/>
    <w:rsid w:val="00001642"/>
    <w:rsid w:val="00011307"/>
    <w:rsid w:val="00022CF0"/>
    <w:rsid w:val="0003722A"/>
    <w:rsid w:val="00060803"/>
    <w:rsid w:val="00076796"/>
    <w:rsid w:val="00077D06"/>
    <w:rsid w:val="000A1E07"/>
    <w:rsid w:val="000A3C7C"/>
    <w:rsid w:val="000A4CC7"/>
    <w:rsid w:val="000A5E16"/>
    <w:rsid w:val="000B0B8D"/>
    <w:rsid w:val="000C23FA"/>
    <w:rsid w:val="000D2CFA"/>
    <w:rsid w:val="000D5993"/>
    <w:rsid w:val="000F5110"/>
    <w:rsid w:val="00101A70"/>
    <w:rsid w:val="001153E8"/>
    <w:rsid w:val="00116A4C"/>
    <w:rsid w:val="00123EF2"/>
    <w:rsid w:val="001501CC"/>
    <w:rsid w:val="00156329"/>
    <w:rsid w:val="0015663B"/>
    <w:rsid w:val="0017056B"/>
    <w:rsid w:val="00170C22"/>
    <w:rsid w:val="0017589F"/>
    <w:rsid w:val="00181ED5"/>
    <w:rsid w:val="0018268E"/>
    <w:rsid w:val="00196BD5"/>
    <w:rsid w:val="001A28FC"/>
    <w:rsid w:val="001B2827"/>
    <w:rsid w:val="001C2A21"/>
    <w:rsid w:val="001E2DE4"/>
    <w:rsid w:val="001E5F82"/>
    <w:rsid w:val="001F242F"/>
    <w:rsid w:val="0020001D"/>
    <w:rsid w:val="002064BD"/>
    <w:rsid w:val="00234AB2"/>
    <w:rsid w:val="00237195"/>
    <w:rsid w:val="00237CFD"/>
    <w:rsid w:val="002417B6"/>
    <w:rsid w:val="00244304"/>
    <w:rsid w:val="002478F1"/>
    <w:rsid w:val="00266D18"/>
    <w:rsid w:val="00276AE8"/>
    <w:rsid w:val="00281B36"/>
    <w:rsid w:val="002A7525"/>
    <w:rsid w:val="002B0C1C"/>
    <w:rsid w:val="002B2BF2"/>
    <w:rsid w:val="002B6543"/>
    <w:rsid w:val="002C7959"/>
    <w:rsid w:val="002C79AB"/>
    <w:rsid w:val="002D6A9B"/>
    <w:rsid w:val="002E0D93"/>
    <w:rsid w:val="002E2CF0"/>
    <w:rsid w:val="002E5609"/>
    <w:rsid w:val="002F5B2C"/>
    <w:rsid w:val="00307AB1"/>
    <w:rsid w:val="00314632"/>
    <w:rsid w:val="00334256"/>
    <w:rsid w:val="0033608B"/>
    <w:rsid w:val="00337C6C"/>
    <w:rsid w:val="00377F71"/>
    <w:rsid w:val="00391AA2"/>
    <w:rsid w:val="003A4C6C"/>
    <w:rsid w:val="003B5883"/>
    <w:rsid w:val="003B5C8D"/>
    <w:rsid w:val="003B7421"/>
    <w:rsid w:val="003C0D38"/>
    <w:rsid w:val="003C1F9E"/>
    <w:rsid w:val="003C3C50"/>
    <w:rsid w:val="003C5C19"/>
    <w:rsid w:val="003D68C3"/>
    <w:rsid w:val="003D7288"/>
    <w:rsid w:val="003E0495"/>
    <w:rsid w:val="003E31FF"/>
    <w:rsid w:val="003F429B"/>
    <w:rsid w:val="003F6566"/>
    <w:rsid w:val="00404ADE"/>
    <w:rsid w:val="0041203E"/>
    <w:rsid w:val="00414DE0"/>
    <w:rsid w:val="0041645C"/>
    <w:rsid w:val="0041654F"/>
    <w:rsid w:val="0042151C"/>
    <w:rsid w:val="00421F1B"/>
    <w:rsid w:val="004223B3"/>
    <w:rsid w:val="00434812"/>
    <w:rsid w:val="00443B4E"/>
    <w:rsid w:val="004463E9"/>
    <w:rsid w:val="00463390"/>
    <w:rsid w:val="0046479E"/>
    <w:rsid w:val="0046589A"/>
    <w:rsid w:val="00470C36"/>
    <w:rsid w:val="00473DC7"/>
    <w:rsid w:val="0047581A"/>
    <w:rsid w:val="00475B3F"/>
    <w:rsid w:val="00480F42"/>
    <w:rsid w:val="00481470"/>
    <w:rsid w:val="0048467A"/>
    <w:rsid w:val="00493D8C"/>
    <w:rsid w:val="00496407"/>
    <w:rsid w:val="004978F6"/>
    <w:rsid w:val="004C2CFE"/>
    <w:rsid w:val="004C3FF4"/>
    <w:rsid w:val="004C52C4"/>
    <w:rsid w:val="004C70EC"/>
    <w:rsid w:val="004D50AB"/>
    <w:rsid w:val="004D69E7"/>
    <w:rsid w:val="004E0C4E"/>
    <w:rsid w:val="00500BA3"/>
    <w:rsid w:val="0051295B"/>
    <w:rsid w:val="00530CE3"/>
    <w:rsid w:val="005407F2"/>
    <w:rsid w:val="00543B85"/>
    <w:rsid w:val="00545151"/>
    <w:rsid w:val="0057349A"/>
    <w:rsid w:val="00574E1C"/>
    <w:rsid w:val="00577854"/>
    <w:rsid w:val="0059031E"/>
    <w:rsid w:val="00593BD9"/>
    <w:rsid w:val="005946C9"/>
    <w:rsid w:val="00596EC2"/>
    <w:rsid w:val="0059752B"/>
    <w:rsid w:val="005A68D1"/>
    <w:rsid w:val="005B4026"/>
    <w:rsid w:val="005B78C8"/>
    <w:rsid w:val="005C140D"/>
    <w:rsid w:val="005D0FA7"/>
    <w:rsid w:val="005D48C3"/>
    <w:rsid w:val="005E1E2D"/>
    <w:rsid w:val="005F237F"/>
    <w:rsid w:val="005F6F95"/>
    <w:rsid w:val="00604CA5"/>
    <w:rsid w:val="00605978"/>
    <w:rsid w:val="0061317F"/>
    <w:rsid w:val="0062782B"/>
    <w:rsid w:val="0063346E"/>
    <w:rsid w:val="0064790C"/>
    <w:rsid w:val="006606D9"/>
    <w:rsid w:val="006645C3"/>
    <w:rsid w:val="006646C0"/>
    <w:rsid w:val="00667AD7"/>
    <w:rsid w:val="006715BF"/>
    <w:rsid w:val="0067538E"/>
    <w:rsid w:val="00682A2B"/>
    <w:rsid w:val="006837DD"/>
    <w:rsid w:val="00685D72"/>
    <w:rsid w:val="0069397A"/>
    <w:rsid w:val="006977D1"/>
    <w:rsid w:val="006A1057"/>
    <w:rsid w:val="006B1B94"/>
    <w:rsid w:val="006D695E"/>
    <w:rsid w:val="006E3FCD"/>
    <w:rsid w:val="006E7CB9"/>
    <w:rsid w:val="006F0DA0"/>
    <w:rsid w:val="006F2D41"/>
    <w:rsid w:val="006F396B"/>
    <w:rsid w:val="006F7B37"/>
    <w:rsid w:val="00706680"/>
    <w:rsid w:val="007155BB"/>
    <w:rsid w:val="00715D0B"/>
    <w:rsid w:val="00716368"/>
    <w:rsid w:val="007178F6"/>
    <w:rsid w:val="00723306"/>
    <w:rsid w:val="0072430B"/>
    <w:rsid w:val="00730A5E"/>
    <w:rsid w:val="00730CD2"/>
    <w:rsid w:val="0073187F"/>
    <w:rsid w:val="007321F4"/>
    <w:rsid w:val="00733178"/>
    <w:rsid w:val="00740BA5"/>
    <w:rsid w:val="00745917"/>
    <w:rsid w:val="00753BA6"/>
    <w:rsid w:val="00754FD3"/>
    <w:rsid w:val="00756822"/>
    <w:rsid w:val="007653DE"/>
    <w:rsid w:val="00770290"/>
    <w:rsid w:val="007736C2"/>
    <w:rsid w:val="007740BC"/>
    <w:rsid w:val="00780FAA"/>
    <w:rsid w:val="007839FC"/>
    <w:rsid w:val="00791E5B"/>
    <w:rsid w:val="0079779B"/>
    <w:rsid w:val="00797CB5"/>
    <w:rsid w:val="007A1206"/>
    <w:rsid w:val="007A75B3"/>
    <w:rsid w:val="007B0122"/>
    <w:rsid w:val="007C63F8"/>
    <w:rsid w:val="007E0AE1"/>
    <w:rsid w:val="007F2E0A"/>
    <w:rsid w:val="007F3757"/>
    <w:rsid w:val="007F4BE3"/>
    <w:rsid w:val="007F6B7F"/>
    <w:rsid w:val="008043DA"/>
    <w:rsid w:val="008070D5"/>
    <w:rsid w:val="008079BC"/>
    <w:rsid w:val="00817D2A"/>
    <w:rsid w:val="008218BC"/>
    <w:rsid w:val="0082379B"/>
    <w:rsid w:val="00823CAD"/>
    <w:rsid w:val="00830C51"/>
    <w:rsid w:val="00836F92"/>
    <w:rsid w:val="00837457"/>
    <w:rsid w:val="00837F95"/>
    <w:rsid w:val="0088245E"/>
    <w:rsid w:val="00882A65"/>
    <w:rsid w:val="008848A5"/>
    <w:rsid w:val="00887A8D"/>
    <w:rsid w:val="00893919"/>
    <w:rsid w:val="008A5AE2"/>
    <w:rsid w:val="008D01A9"/>
    <w:rsid w:val="008D0252"/>
    <w:rsid w:val="008E5693"/>
    <w:rsid w:val="008E7F43"/>
    <w:rsid w:val="008F20BE"/>
    <w:rsid w:val="008F6BDA"/>
    <w:rsid w:val="00900B0F"/>
    <w:rsid w:val="00904B9F"/>
    <w:rsid w:val="00911FA1"/>
    <w:rsid w:val="009120B6"/>
    <w:rsid w:val="00927115"/>
    <w:rsid w:val="00940DD9"/>
    <w:rsid w:val="009506A4"/>
    <w:rsid w:val="00951BF0"/>
    <w:rsid w:val="00954B1B"/>
    <w:rsid w:val="00960C21"/>
    <w:rsid w:val="0096417A"/>
    <w:rsid w:val="00971A81"/>
    <w:rsid w:val="0097316B"/>
    <w:rsid w:val="009945F6"/>
    <w:rsid w:val="009A4661"/>
    <w:rsid w:val="009A6186"/>
    <w:rsid w:val="009A63E9"/>
    <w:rsid w:val="009C5C8A"/>
    <w:rsid w:val="009D050D"/>
    <w:rsid w:val="009E14B3"/>
    <w:rsid w:val="009E15A3"/>
    <w:rsid w:val="009E21B1"/>
    <w:rsid w:val="009E2BF8"/>
    <w:rsid w:val="009E51FC"/>
    <w:rsid w:val="009E646C"/>
    <w:rsid w:val="00A10690"/>
    <w:rsid w:val="00A13512"/>
    <w:rsid w:val="00A22979"/>
    <w:rsid w:val="00A25C07"/>
    <w:rsid w:val="00A27934"/>
    <w:rsid w:val="00A31AD4"/>
    <w:rsid w:val="00A37D3E"/>
    <w:rsid w:val="00A42051"/>
    <w:rsid w:val="00A44439"/>
    <w:rsid w:val="00A61D50"/>
    <w:rsid w:val="00A83708"/>
    <w:rsid w:val="00A9559A"/>
    <w:rsid w:val="00AA014D"/>
    <w:rsid w:val="00AB4B4E"/>
    <w:rsid w:val="00AB7400"/>
    <w:rsid w:val="00AC67DF"/>
    <w:rsid w:val="00AD2B47"/>
    <w:rsid w:val="00AE134B"/>
    <w:rsid w:val="00AE3A82"/>
    <w:rsid w:val="00B019B4"/>
    <w:rsid w:val="00B063B5"/>
    <w:rsid w:val="00B077AB"/>
    <w:rsid w:val="00B122C6"/>
    <w:rsid w:val="00B227EC"/>
    <w:rsid w:val="00B24442"/>
    <w:rsid w:val="00B32839"/>
    <w:rsid w:val="00B32886"/>
    <w:rsid w:val="00B42FFA"/>
    <w:rsid w:val="00B541E3"/>
    <w:rsid w:val="00B56C03"/>
    <w:rsid w:val="00B60AFE"/>
    <w:rsid w:val="00B628E9"/>
    <w:rsid w:val="00B703DA"/>
    <w:rsid w:val="00B74918"/>
    <w:rsid w:val="00B83C35"/>
    <w:rsid w:val="00B84179"/>
    <w:rsid w:val="00B87423"/>
    <w:rsid w:val="00B87E44"/>
    <w:rsid w:val="00B94584"/>
    <w:rsid w:val="00B959B6"/>
    <w:rsid w:val="00BA204E"/>
    <w:rsid w:val="00BA5561"/>
    <w:rsid w:val="00BA56B9"/>
    <w:rsid w:val="00BB1EA3"/>
    <w:rsid w:val="00BC0E96"/>
    <w:rsid w:val="00BC5273"/>
    <w:rsid w:val="00BD417D"/>
    <w:rsid w:val="00BD4251"/>
    <w:rsid w:val="00BE1D4D"/>
    <w:rsid w:val="00BF12B2"/>
    <w:rsid w:val="00BF4006"/>
    <w:rsid w:val="00C12505"/>
    <w:rsid w:val="00C147C8"/>
    <w:rsid w:val="00C16066"/>
    <w:rsid w:val="00C22903"/>
    <w:rsid w:val="00C622D6"/>
    <w:rsid w:val="00C750A4"/>
    <w:rsid w:val="00C860F9"/>
    <w:rsid w:val="00CA2988"/>
    <w:rsid w:val="00CB5DE2"/>
    <w:rsid w:val="00CC21A5"/>
    <w:rsid w:val="00CD27C3"/>
    <w:rsid w:val="00CD51ED"/>
    <w:rsid w:val="00CD7880"/>
    <w:rsid w:val="00CF0AB1"/>
    <w:rsid w:val="00CF7D1B"/>
    <w:rsid w:val="00D03C2B"/>
    <w:rsid w:val="00D07A2B"/>
    <w:rsid w:val="00D1477F"/>
    <w:rsid w:val="00D228E6"/>
    <w:rsid w:val="00D2761F"/>
    <w:rsid w:val="00D37124"/>
    <w:rsid w:val="00D41FA1"/>
    <w:rsid w:val="00D60E31"/>
    <w:rsid w:val="00D71847"/>
    <w:rsid w:val="00D74F3B"/>
    <w:rsid w:val="00D90032"/>
    <w:rsid w:val="00D93440"/>
    <w:rsid w:val="00DA3C0E"/>
    <w:rsid w:val="00DB3B86"/>
    <w:rsid w:val="00DB7B5C"/>
    <w:rsid w:val="00DC1572"/>
    <w:rsid w:val="00DC5E94"/>
    <w:rsid w:val="00DE1F50"/>
    <w:rsid w:val="00DE2AAA"/>
    <w:rsid w:val="00DE3173"/>
    <w:rsid w:val="00DF06AF"/>
    <w:rsid w:val="00DF0CF4"/>
    <w:rsid w:val="00DF19D4"/>
    <w:rsid w:val="00DF5848"/>
    <w:rsid w:val="00E01D58"/>
    <w:rsid w:val="00E02022"/>
    <w:rsid w:val="00E02147"/>
    <w:rsid w:val="00E07D01"/>
    <w:rsid w:val="00E134CB"/>
    <w:rsid w:val="00E144FE"/>
    <w:rsid w:val="00E15FA5"/>
    <w:rsid w:val="00E31BA6"/>
    <w:rsid w:val="00E3237C"/>
    <w:rsid w:val="00E3309F"/>
    <w:rsid w:val="00E3444A"/>
    <w:rsid w:val="00E349C8"/>
    <w:rsid w:val="00E40093"/>
    <w:rsid w:val="00E44451"/>
    <w:rsid w:val="00E4525D"/>
    <w:rsid w:val="00E5095C"/>
    <w:rsid w:val="00E52DB2"/>
    <w:rsid w:val="00E61785"/>
    <w:rsid w:val="00E626D7"/>
    <w:rsid w:val="00E7010E"/>
    <w:rsid w:val="00E7099B"/>
    <w:rsid w:val="00E74DB0"/>
    <w:rsid w:val="00E818B1"/>
    <w:rsid w:val="00EA49C9"/>
    <w:rsid w:val="00EA648D"/>
    <w:rsid w:val="00EB03AA"/>
    <w:rsid w:val="00EB6B84"/>
    <w:rsid w:val="00EC69A3"/>
    <w:rsid w:val="00ED3FBF"/>
    <w:rsid w:val="00EF2951"/>
    <w:rsid w:val="00EF78F5"/>
    <w:rsid w:val="00F17538"/>
    <w:rsid w:val="00F36708"/>
    <w:rsid w:val="00F425A2"/>
    <w:rsid w:val="00F503F7"/>
    <w:rsid w:val="00F51F2E"/>
    <w:rsid w:val="00F56195"/>
    <w:rsid w:val="00F57A05"/>
    <w:rsid w:val="00F61A36"/>
    <w:rsid w:val="00F65076"/>
    <w:rsid w:val="00F7746B"/>
    <w:rsid w:val="00F77AF4"/>
    <w:rsid w:val="00F81D6B"/>
    <w:rsid w:val="00F8754A"/>
    <w:rsid w:val="00F93B83"/>
    <w:rsid w:val="00F95C9E"/>
    <w:rsid w:val="00FB1164"/>
    <w:rsid w:val="00FC0697"/>
    <w:rsid w:val="00FD03D8"/>
    <w:rsid w:val="00FD3A0A"/>
    <w:rsid w:val="00FD4527"/>
    <w:rsid w:val="00FD6363"/>
    <w:rsid w:val="00FE0980"/>
    <w:rsid w:val="00FE457F"/>
    <w:rsid w:val="00FE4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5CEDD"/>
  <w15:chartTrackingRefBased/>
  <w15:docId w15:val="{608D8078-BF68-400B-969D-30EBD6CC8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07AB1"/>
    <w:pPr>
      <w:ind w:firstLine="709"/>
      <w:jc w:val="both"/>
    </w:pPr>
  </w:style>
  <w:style w:type="paragraph" w:styleId="1">
    <w:name w:val="heading 1"/>
    <w:basedOn w:val="a1"/>
    <w:next w:val="a1"/>
    <w:link w:val="10"/>
    <w:uiPriority w:val="9"/>
    <w:rsid w:val="001501CC"/>
    <w:pPr>
      <w:keepNext/>
      <w:keepLines/>
      <w:spacing w:after="120"/>
      <w:ind w:left="567" w:right="567" w:firstLine="0"/>
      <w:jc w:val="center"/>
      <w:outlineLvl w:val="0"/>
    </w:pPr>
    <w:rPr>
      <w:rFonts w:eastAsiaTheme="majorEastAsia" w:cstheme="majorBidi"/>
      <w:caps/>
      <w:szCs w:val="32"/>
    </w:rPr>
  </w:style>
  <w:style w:type="paragraph" w:styleId="20">
    <w:name w:val="heading 2"/>
    <w:basedOn w:val="a1"/>
    <w:next w:val="a1"/>
    <w:link w:val="21"/>
    <w:uiPriority w:val="9"/>
    <w:unhideWhenUsed/>
    <w:rsid w:val="001501CC"/>
    <w:pPr>
      <w:keepNext/>
      <w:keepLines/>
      <w:spacing w:before="240" w:after="240"/>
      <w:ind w:left="567" w:right="567" w:firstLine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1501CC"/>
    <w:rPr>
      <w:rFonts w:ascii="Times New Roman" w:eastAsiaTheme="majorEastAsia" w:hAnsi="Times New Roman" w:cstheme="majorBidi"/>
      <w:caps/>
      <w:color w:val="000000" w:themeColor="text1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1501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No Spacing"/>
    <w:basedOn w:val="a1"/>
    <w:link w:val="a6"/>
    <w:uiPriority w:val="1"/>
    <w:rsid w:val="00667AD7"/>
    <w:pPr>
      <w:ind w:firstLine="0"/>
      <w:jc w:val="left"/>
    </w:pPr>
    <w:rPr>
      <w:rFonts w:ascii="Consolas" w:hAnsi="Consolas" w:cs="Consolas"/>
      <w:color w:val="auto"/>
      <w:sz w:val="20"/>
      <w:lang w:val="en-US"/>
    </w:rPr>
  </w:style>
  <w:style w:type="table" w:styleId="a7">
    <w:name w:val="Table Grid"/>
    <w:basedOn w:val="a3"/>
    <w:uiPriority w:val="59"/>
    <w:rsid w:val="001501C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8">
    <w:name w:val="TOC Heading"/>
    <w:basedOn w:val="1"/>
    <w:next w:val="a1"/>
    <w:uiPriority w:val="39"/>
    <w:unhideWhenUsed/>
    <w:qFormat/>
    <w:rsid w:val="00F17538"/>
    <w:pPr>
      <w:spacing w:after="0"/>
      <w:ind w:left="0" w:right="0"/>
      <w:outlineLvl w:val="9"/>
    </w:pPr>
    <w:rPr>
      <w:b/>
      <w:bCs/>
      <w:caps w:val="0"/>
      <w:szCs w:val="28"/>
      <w:lang w:eastAsia="ru-RU"/>
    </w:rPr>
  </w:style>
  <w:style w:type="paragraph" w:styleId="11">
    <w:name w:val="toc 1"/>
    <w:basedOn w:val="a1"/>
    <w:next w:val="a1"/>
    <w:link w:val="12"/>
    <w:autoRedefine/>
    <w:uiPriority w:val="39"/>
    <w:unhideWhenUsed/>
    <w:rsid w:val="00BB1EA3"/>
    <w:pPr>
      <w:ind w:firstLine="0"/>
      <w:jc w:val="center"/>
    </w:pPr>
    <w:rPr>
      <w:bCs/>
    </w:rPr>
  </w:style>
  <w:style w:type="paragraph" w:styleId="22">
    <w:name w:val="toc 2"/>
    <w:basedOn w:val="a1"/>
    <w:next w:val="a1"/>
    <w:autoRedefine/>
    <w:uiPriority w:val="39"/>
    <w:unhideWhenUsed/>
    <w:rsid w:val="001501CC"/>
    <w:pPr>
      <w:ind w:left="280"/>
      <w:jc w:val="left"/>
    </w:pPr>
    <w:rPr>
      <w:rFonts w:asciiTheme="minorHAnsi" w:hAnsiTheme="minorHAnsi"/>
      <w:smallCaps/>
      <w:sz w:val="20"/>
    </w:rPr>
  </w:style>
  <w:style w:type="paragraph" w:styleId="3">
    <w:name w:val="toc 3"/>
    <w:basedOn w:val="a1"/>
    <w:next w:val="a1"/>
    <w:autoRedefine/>
    <w:uiPriority w:val="39"/>
    <w:semiHidden/>
    <w:unhideWhenUsed/>
    <w:rsid w:val="001501CC"/>
    <w:pPr>
      <w:ind w:left="560"/>
      <w:jc w:val="left"/>
    </w:pPr>
    <w:rPr>
      <w:rFonts w:asciiTheme="minorHAnsi" w:hAnsiTheme="minorHAnsi"/>
      <w:i/>
      <w:iCs/>
      <w:sz w:val="20"/>
    </w:rPr>
  </w:style>
  <w:style w:type="paragraph" w:styleId="4">
    <w:name w:val="toc 4"/>
    <w:basedOn w:val="a1"/>
    <w:next w:val="a1"/>
    <w:autoRedefine/>
    <w:uiPriority w:val="39"/>
    <w:semiHidden/>
    <w:unhideWhenUsed/>
    <w:rsid w:val="001501CC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semiHidden/>
    <w:unhideWhenUsed/>
    <w:rsid w:val="001501CC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semiHidden/>
    <w:unhideWhenUsed/>
    <w:rsid w:val="001501CC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semiHidden/>
    <w:unhideWhenUsed/>
    <w:rsid w:val="001501CC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semiHidden/>
    <w:unhideWhenUsed/>
    <w:rsid w:val="001501CC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semiHidden/>
    <w:unhideWhenUsed/>
    <w:rsid w:val="001501CC"/>
    <w:pPr>
      <w:ind w:left="2240"/>
      <w:jc w:val="left"/>
    </w:pPr>
    <w:rPr>
      <w:rFonts w:asciiTheme="minorHAnsi" w:hAnsiTheme="minorHAnsi"/>
      <w:sz w:val="18"/>
      <w:szCs w:val="18"/>
    </w:rPr>
  </w:style>
  <w:style w:type="character" w:styleId="a9">
    <w:name w:val="Hyperlink"/>
    <w:basedOn w:val="a2"/>
    <w:uiPriority w:val="99"/>
    <w:unhideWhenUsed/>
    <w:rsid w:val="008218BC"/>
    <w:rPr>
      <w:color w:val="0563C1" w:themeColor="hyperlink"/>
      <w:u w:val="single"/>
    </w:rPr>
  </w:style>
  <w:style w:type="paragraph" w:styleId="aa">
    <w:name w:val="Plain Text"/>
    <w:basedOn w:val="a1"/>
    <w:link w:val="ab"/>
    <w:semiHidden/>
    <w:rsid w:val="00CD51ED"/>
    <w:pPr>
      <w:ind w:firstLine="0"/>
      <w:jc w:val="left"/>
    </w:pPr>
    <w:rPr>
      <w:rFonts w:ascii="Courier New" w:eastAsia="Times New Roman" w:hAnsi="Courier New"/>
      <w:color w:val="auto"/>
      <w:sz w:val="20"/>
      <w:lang w:eastAsia="ru-RU"/>
    </w:rPr>
  </w:style>
  <w:style w:type="character" w:customStyle="1" w:styleId="ab">
    <w:name w:val="Текст Знак"/>
    <w:basedOn w:val="a2"/>
    <w:link w:val="aa"/>
    <w:semiHidden/>
    <w:rsid w:val="00CD51E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c">
    <w:name w:val="Body Text Indent"/>
    <w:basedOn w:val="a1"/>
    <w:link w:val="ad"/>
    <w:semiHidden/>
    <w:rsid w:val="00F77AF4"/>
    <w:pPr>
      <w:ind w:firstLine="482"/>
      <w:jc w:val="left"/>
    </w:pPr>
    <w:rPr>
      <w:rFonts w:ascii="a_Timer" w:eastAsia="Times New Roman" w:hAnsi="a_Timer"/>
      <w:snapToGrid w:val="0"/>
      <w:color w:val="auto"/>
      <w:sz w:val="24"/>
      <w:lang w:val="en-US" w:eastAsia="ru-RU"/>
    </w:rPr>
  </w:style>
  <w:style w:type="character" w:customStyle="1" w:styleId="ad">
    <w:name w:val="Основной текст с отступом Знак"/>
    <w:basedOn w:val="a2"/>
    <w:link w:val="ac"/>
    <w:semiHidden/>
    <w:rsid w:val="00F77AF4"/>
    <w:rPr>
      <w:rFonts w:ascii="a_Timer" w:eastAsia="Times New Roman" w:hAnsi="a_Timer" w:cs="Times New Roman"/>
      <w:snapToGrid w:val="0"/>
      <w:sz w:val="24"/>
      <w:szCs w:val="20"/>
      <w:lang w:val="en-US" w:eastAsia="ru-RU"/>
    </w:rPr>
  </w:style>
  <w:style w:type="paragraph" w:customStyle="1" w:styleId="ae">
    <w:basedOn w:val="a1"/>
    <w:next w:val="af"/>
    <w:uiPriority w:val="99"/>
    <w:unhideWhenUsed/>
    <w:rsid w:val="004D50AB"/>
    <w:pPr>
      <w:spacing w:before="100" w:beforeAutospacing="1" w:after="100" w:afterAutospacing="1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paragraph" w:styleId="af">
    <w:name w:val="Normal (Web)"/>
    <w:basedOn w:val="a1"/>
    <w:uiPriority w:val="99"/>
    <w:semiHidden/>
    <w:unhideWhenUsed/>
    <w:rsid w:val="004D50AB"/>
    <w:rPr>
      <w:sz w:val="24"/>
      <w:szCs w:val="24"/>
    </w:rPr>
  </w:style>
  <w:style w:type="paragraph" w:styleId="af0">
    <w:name w:val="List Paragraph"/>
    <w:basedOn w:val="a1"/>
    <w:link w:val="af1"/>
    <w:uiPriority w:val="34"/>
    <w:qFormat/>
    <w:rsid w:val="003C5C19"/>
    <w:pPr>
      <w:ind w:left="720"/>
      <w:contextualSpacing/>
    </w:pPr>
  </w:style>
  <w:style w:type="table" w:customStyle="1" w:styleId="13">
    <w:name w:val="Сетка таблицы1"/>
    <w:basedOn w:val="a3"/>
    <w:next w:val="a7"/>
    <w:uiPriority w:val="59"/>
    <w:rsid w:val="003D728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">
    <w:name w:val="ЗагНумер"/>
    <w:basedOn w:val="1"/>
    <w:next w:val="a1"/>
    <w:qFormat/>
    <w:rsid w:val="00F503F7"/>
    <w:pPr>
      <w:numPr>
        <w:numId w:val="3"/>
      </w:numPr>
      <w:spacing w:before="80" w:after="80"/>
      <w:ind w:right="0"/>
      <w:jc w:val="both"/>
    </w:pPr>
    <w:rPr>
      <w:rFonts w:cs="Times New Roman"/>
      <w:b/>
      <w:caps w:val="0"/>
    </w:rPr>
  </w:style>
  <w:style w:type="paragraph" w:customStyle="1" w:styleId="af2">
    <w:name w:val="ЗагЦентр"/>
    <w:basedOn w:val="1"/>
    <w:next w:val="a1"/>
    <w:link w:val="af3"/>
    <w:qFormat/>
    <w:rsid w:val="00FE457F"/>
    <w:pPr>
      <w:spacing w:before="80" w:after="80"/>
      <w:ind w:left="0" w:right="0"/>
    </w:pPr>
    <w:rPr>
      <w:b/>
      <w:caps w:val="0"/>
    </w:rPr>
  </w:style>
  <w:style w:type="paragraph" w:customStyle="1" w:styleId="af4">
    <w:name w:val="Код"/>
    <w:basedOn w:val="a1"/>
    <w:next w:val="a1"/>
    <w:qFormat/>
    <w:rsid w:val="00574E1C"/>
    <w:pPr>
      <w:spacing w:line="0" w:lineRule="atLeast"/>
      <w:ind w:firstLine="0"/>
    </w:pPr>
    <w:rPr>
      <w:rFonts w:ascii="Courier New" w:hAnsi="Courier New"/>
      <w:sz w:val="20"/>
    </w:rPr>
  </w:style>
  <w:style w:type="character" w:customStyle="1" w:styleId="af3">
    <w:name w:val="ЗагЦентр Знак"/>
    <w:basedOn w:val="10"/>
    <w:link w:val="af2"/>
    <w:rsid w:val="00FE457F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</w:rPr>
  </w:style>
  <w:style w:type="paragraph" w:customStyle="1" w:styleId="af5">
    <w:name w:val="Рисунок"/>
    <w:basedOn w:val="a1"/>
    <w:next w:val="a1"/>
    <w:link w:val="af6"/>
    <w:qFormat/>
    <w:rsid w:val="00FE457F"/>
    <w:pPr>
      <w:ind w:firstLine="0"/>
      <w:jc w:val="center"/>
    </w:pPr>
    <w:rPr>
      <w:rFonts w:cs="Consolas"/>
      <w:lang w:val="en-US"/>
    </w:rPr>
  </w:style>
  <w:style w:type="paragraph" w:styleId="af7">
    <w:name w:val="caption"/>
    <w:aliases w:val="Подпись к рисунку"/>
    <w:basedOn w:val="a1"/>
    <w:next w:val="a1"/>
    <w:link w:val="af8"/>
    <w:uiPriority w:val="35"/>
    <w:unhideWhenUsed/>
    <w:qFormat/>
    <w:rsid w:val="00FE457F"/>
    <w:pPr>
      <w:ind w:firstLine="0"/>
      <w:jc w:val="center"/>
    </w:pPr>
    <w:rPr>
      <w:iCs/>
      <w:szCs w:val="18"/>
    </w:rPr>
  </w:style>
  <w:style w:type="character" w:customStyle="1" w:styleId="a6">
    <w:name w:val="Без интервала Знак"/>
    <w:basedOn w:val="a2"/>
    <w:link w:val="a5"/>
    <w:uiPriority w:val="1"/>
    <w:rsid w:val="00BC5273"/>
    <w:rPr>
      <w:rFonts w:ascii="Consolas" w:hAnsi="Consolas" w:cs="Consolas"/>
      <w:sz w:val="20"/>
      <w:szCs w:val="20"/>
      <w:lang w:val="en-US"/>
    </w:rPr>
  </w:style>
  <w:style w:type="character" w:customStyle="1" w:styleId="af6">
    <w:name w:val="Рисунок Знак"/>
    <w:basedOn w:val="a6"/>
    <w:link w:val="af5"/>
    <w:rsid w:val="00FE457F"/>
    <w:rPr>
      <w:rFonts w:ascii="Times New Roman" w:hAnsi="Times New Roman" w:cs="Consolas"/>
      <w:color w:val="000000" w:themeColor="text1"/>
      <w:sz w:val="28"/>
      <w:szCs w:val="20"/>
      <w:lang w:val="en-US"/>
    </w:rPr>
  </w:style>
  <w:style w:type="paragraph" w:customStyle="1" w:styleId="af9">
    <w:name w:val="Таблица"/>
    <w:basedOn w:val="af7"/>
    <w:link w:val="afa"/>
    <w:qFormat/>
    <w:rsid w:val="00434812"/>
    <w:pPr>
      <w:keepNext/>
      <w:ind w:firstLine="709"/>
      <w:jc w:val="left"/>
    </w:pPr>
  </w:style>
  <w:style w:type="character" w:customStyle="1" w:styleId="af8">
    <w:name w:val="Название объекта Знак"/>
    <w:aliases w:val="Подпись к рисунку Знак"/>
    <w:basedOn w:val="a2"/>
    <w:link w:val="af7"/>
    <w:uiPriority w:val="35"/>
    <w:rsid w:val="00434812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afa">
    <w:name w:val="Таблица Знак"/>
    <w:basedOn w:val="af8"/>
    <w:link w:val="af9"/>
    <w:rsid w:val="00434812"/>
    <w:rPr>
      <w:rFonts w:ascii="Times New Roman" w:hAnsi="Times New Roman"/>
      <w:iCs/>
      <w:color w:val="000000" w:themeColor="text1"/>
      <w:sz w:val="28"/>
      <w:szCs w:val="18"/>
    </w:rPr>
  </w:style>
  <w:style w:type="character" w:customStyle="1" w:styleId="12">
    <w:name w:val="Оглавление 1 Знак"/>
    <w:basedOn w:val="a2"/>
    <w:link w:val="11"/>
    <w:uiPriority w:val="39"/>
    <w:rsid w:val="00BB1EA3"/>
    <w:rPr>
      <w:bCs/>
    </w:rPr>
  </w:style>
  <w:style w:type="character" w:styleId="afb">
    <w:name w:val="Unresolved Mention"/>
    <w:basedOn w:val="a2"/>
    <w:uiPriority w:val="99"/>
    <w:semiHidden/>
    <w:unhideWhenUsed/>
    <w:rsid w:val="009E21B1"/>
    <w:rPr>
      <w:color w:val="605E5C"/>
      <w:shd w:val="clear" w:color="auto" w:fill="E1DFDD"/>
    </w:rPr>
  </w:style>
  <w:style w:type="character" w:styleId="afc">
    <w:name w:val="FollowedHyperlink"/>
    <w:basedOn w:val="a2"/>
    <w:uiPriority w:val="99"/>
    <w:semiHidden/>
    <w:unhideWhenUsed/>
    <w:rsid w:val="00B959B6"/>
    <w:rPr>
      <w:color w:val="954F72" w:themeColor="followedHyperlink"/>
      <w:u w:val="single"/>
    </w:rPr>
  </w:style>
  <w:style w:type="paragraph" w:styleId="afd">
    <w:name w:val="header"/>
    <w:basedOn w:val="a1"/>
    <w:link w:val="afe"/>
    <w:uiPriority w:val="99"/>
    <w:unhideWhenUsed/>
    <w:rsid w:val="00A27934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2"/>
    <w:link w:val="afd"/>
    <w:uiPriority w:val="99"/>
    <w:rsid w:val="00A27934"/>
  </w:style>
  <w:style w:type="paragraph" w:styleId="aff">
    <w:name w:val="footer"/>
    <w:basedOn w:val="a1"/>
    <w:link w:val="aff0"/>
    <w:uiPriority w:val="99"/>
    <w:unhideWhenUsed/>
    <w:rsid w:val="00A27934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2"/>
    <w:link w:val="aff"/>
    <w:uiPriority w:val="99"/>
    <w:rsid w:val="00A27934"/>
  </w:style>
  <w:style w:type="paragraph" w:customStyle="1" w:styleId="a0">
    <w:name w:val="Ненум. список"/>
    <w:basedOn w:val="af0"/>
    <w:link w:val="aff1"/>
    <w:qFormat/>
    <w:rsid w:val="00AE3A82"/>
    <w:pPr>
      <w:numPr>
        <w:numId w:val="22"/>
      </w:numPr>
      <w:ind w:left="0" w:firstLine="709"/>
    </w:pPr>
  </w:style>
  <w:style w:type="paragraph" w:customStyle="1" w:styleId="2">
    <w:name w:val="Ненум. список 2"/>
    <w:basedOn w:val="a0"/>
    <w:link w:val="23"/>
    <w:qFormat/>
    <w:rsid w:val="007B0122"/>
    <w:pPr>
      <w:numPr>
        <w:ilvl w:val="1"/>
      </w:numPr>
      <w:ind w:left="567" w:firstLine="709"/>
    </w:pPr>
    <w:rPr>
      <w:lang w:val="en-US"/>
    </w:rPr>
  </w:style>
  <w:style w:type="character" w:customStyle="1" w:styleId="af1">
    <w:name w:val="Абзац списка Знак"/>
    <w:basedOn w:val="a2"/>
    <w:link w:val="af0"/>
    <w:uiPriority w:val="34"/>
    <w:rsid w:val="00AE3A82"/>
  </w:style>
  <w:style w:type="character" w:customStyle="1" w:styleId="aff1">
    <w:name w:val="Ненум. список Знак"/>
    <w:basedOn w:val="af1"/>
    <w:link w:val="a0"/>
    <w:rsid w:val="00AE3A82"/>
  </w:style>
  <w:style w:type="table" w:customStyle="1" w:styleId="TableNormal">
    <w:name w:val="Table Normal"/>
    <w:uiPriority w:val="2"/>
    <w:semiHidden/>
    <w:unhideWhenUsed/>
    <w:qFormat/>
    <w:rsid w:val="008F6BDA"/>
    <w:pPr>
      <w:widowControl w:val="0"/>
      <w:jc w:val="left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3">
    <w:name w:val="Ненум. список 2 Знак"/>
    <w:basedOn w:val="aff1"/>
    <w:link w:val="2"/>
    <w:rsid w:val="007B0122"/>
    <w:rPr>
      <w:lang w:val="en-US"/>
    </w:rPr>
  </w:style>
  <w:style w:type="paragraph" w:customStyle="1" w:styleId="TableParagraph">
    <w:name w:val="Table Paragraph"/>
    <w:basedOn w:val="a1"/>
    <w:uiPriority w:val="1"/>
    <w:rsid w:val="008F6BDA"/>
    <w:pPr>
      <w:widowControl w:val="0"/>
      <w:ind w:firstLine="0"/>
      <w:jc w:val="left"/>
    </w:pPr>
    <w:rPr>
      <w:rFonts w:asciiTheme="minorHAnsi" w:hAnsiTheme="minorHAnsi" w:cstheme="minorBidi"/>
      <w:color w:val="auto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8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developer.alexanderklimov.ru/andro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habr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hyperlink" Target="https://github.com/mxkmn/AndroidSchedul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xkmn\AppData\Local\Packages\38833FF26BA1D.UnigramPreview_g9c9v27vpyspw\LocalState\0\documents\OtchetJav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B9DDB2-77EC-D341-85B1-BBA36EE717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OtchetJava.dotx</Template>
  <TotalTime>2</TotalTime>
  <Pages>15</Pages>
  <Words>1483</Words>
  <Characters>8457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Ярков</dc:creator>
  <cp:keywords/>
  <dc:description/>
  <cp:lastModifiedBy>Максим Ярков</cp:lastModifiedBy>
  <cp:revision>2</cp:revision>
  <dcterms:created xsi:type="dcterms:W3CDTF">2023-01-04T17:07:00Z</dcterms:created>
  <dcterms:modified xsi:type="dcterms:W3CDTF">2023-01-04T17:07:00Z</dcterms:modified>
</cp:coreProperties>
</file>